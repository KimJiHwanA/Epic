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7" w:rightFromText="187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65"/>
        <w:gridCol w:w="2779"/>
        <w:gridCol w:w="5516"/>
      </w:tblGrid>
      <w:tr w:rsidR="00693884">
        <w:tc>
          <w:tcPr>
            <w:tcW w:w="1086" w:type="dxa"/>
            <w:vAlign w:val="center"/>
          </w:tcPr>
          <w:p w:rsidR="00693884" w:rsidRDefault="00693884">
            <w:pPr>
              <w:pStyle w:val="af3"/>
            </w:pPr>
          </w:p>
        </w:tc>
        <w:tc>
          <w:tcPr>
            <w:tcW w:w="2842" w:type="dxa"/>
            <w:vAlign w:val="center"/>
          </w:tcPr>
          <w:p w:rsidR="00693884" w:rsidRDefault="00693884" w:rsidP="00297C3F">
            <w:pPr>
              <w:pStyle w:val="af3"/>
            </w:pPr>
          </w:p>
        </w:tc>
        <w:tc>
          <w:tcPr>
            <w:tcW w:w="5648" w:type="dxa"/>
            <w:vAlign w:val="center"/>
          </w:tcPr>
          <w:p w:rsidR="00693884" w:rsidRDefault="00693884">
            <w:pPr>
              <w:pStyle w:val="af3"/>
            </w:pPr>
          </w:p>
        </w:tc>
      </w:tr>
      <w:tr w:rsidR="00693884">
        <w:tc>
          <w:tcPr>
            <w:tcW w:w="3928" w:type="dxa"/>
            <w:gridSpan w:val="2"/>
            <w:vAlign w:val="center"/>
          </w:tcPr>
          <w:p w:rsidR="00693884" w:rsidRDefault="00693884" w:rsidP="00597411">
            <w:pPr>
              <w:pStyle w:val="af3"/>
            </w:pPr>
          </w:p>
        </w:tc>
        <w:tc>
          <w:tcPr>
            <w:tcW w:w="5648" w:type="dxa"/>
            <w:vAlign w:val="center"/>
          </w:tcPr>
          <w:p w:rsidR="00693884" w:rsidRPr="00597411" w:rsidRDefault="00693884">
            <w:pPr>
              <w:pStyle w:val="af3"/>
            </w:pPr>
          </w:p>
        </w:tc>
      </w:tr>
      <w:tr w:rsidR="00693884">
        <w:trPr>
          <w:trHeight w:val="1800"/>
        </w:trPr>
        <w:tc>
          <w:tcPr>
            <w:tcW w:w="9576" w:type="dxa"/>
            <w:gridSpan w:val="3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:rsidR="00693884" w:rsidRDefault="00693884">
            <w:pPr>
              <w:pStyle w:val="af3"/>
            </w:pPr>
          </w:p>
        </w:tc>
      </w:tr>
    </w:tbl>
    <w:p w:rsidR="004A4C91" w:rsidRPr="0048105F" w:rsidRDefault="004A4C91">
      <w:pPr>
        <w:rPr>
          <w:rFonts w:asciiTheme="majorHAnsi" w:hAnsiTheme="majorHAnsi"/>
          <w:color w:val="00B050"/>
          <w:sz w:val="28"/>
          <w:szCs w:val="36"/>
          <w:lang w:eastAsia="ko-KR"/>
        </w:rPr>
      </w:pPr>
      <w:bookmarkStart w:id="0" w:name="_Toc271448188"/>
      <w:r w:rsidRPr="0048105F">
        <w:rPr>
          <w:rFonts w:asciiTheme="majorHAnsi" w:hAnsiTheme="majorHAnsi" w:hint="eastAsia"/>
          <w:color w:val="00B050"/>
          <w:sz w:val="28"/>
          <w:szCs w:val="36"/>
          <w:lang w:eastAsia="ko-KR"/>
        </w:rPr>
        <w:lastRenderedPageBreak/>
        <w:t xml:space="preserve">2016 </w:t>
      </w:r>
      <w:r w:rsidRPr="0048105F">
        <w:rPr>
          <w:rFonts w:asciiTheme="majorHAnsi" w:hAnsiTheme="majorHAnsi"/>
          <w:color w:val="00B050"/>
          <w:sz w:val="28"/>
          <w:szCs w:val="36"/>
          <w:lang w:eastAsia="ko-KR"/>
        </w:rPr>
        <w:t>2</w:t>
      </w:r>
      <w:r w:rsidRPr="0048105F">
        <w:rPr>
          <w:rFonts w:asciiTheme="majorHAnsi" w:hAnsiTheme="majorHAnsi" w:hint="eastAsia"/>
          <w:color w:val="00B050"/>
          <w:sz w:val="28"/>
          <w:szCs w:val="36"/>
          <w:lang w:eastAsia="ko-KR"/>
        </w:rPr>
        <w:t>학기</w:t>
      </w:r>
      <w:r w:rsidRPr="0048105F">
        <w:rPr>
          <w:rFonts w:asciiTheme="majorHAnsi" w:hAnsiTheme="majorHAnsi" w:hint="eastAsia"/>
          <w:color w:val="00B050"/>
          <w:sz w:val="28"/>
          <w:szCs w:val="36"/>
          <w:lang w:eastAsia="ko-KR"/>
        </w:rPr>
        <w:t xml:space="preserve"> </w:t>
      </w:r>
      <w:r w:rsidRPr="0048105F">
        <w:rPr>
          <w:rFonts w:asciiTheme="majorHAnsi" w:hAnsiTheme="majorHAnsi"/>
          <w:color w:val="00B050"/>
          <w:sz w:val="28"/>
          <w:szCs w:val="36"/>
          <w:lang w:eastAsia="ko-KR"/>
        </w:rPr>
        <w:t>C</w:t>
      </w:r>
      <w:r w:rsidRPr="0048105F">
        <w:rPr>
          <w:rFonts w:asciiTheme="majorHAnsi" w:hAnsiTheme="majorHAnsi" w:hint="eastAsia"/>
          <w:color w:val="00B050"/>
          <w:sz w:val="28"/>
          <w:szCs w:val="36"/>
          <w:lang w:eastAsia="ko-KR"/>
        </w:rPr>
        <w:t>프로그래밍</w:t>
      </w:r>
    </w:p>
    <w:p w:rsidR="00AE77B9" w:rsidRDefault="00AE77B9" w:rsidP="004A4C91">
      <w:pPr>
        <w:jc w:val="center"/>
        <w:rPr>
          <w:rFonts w:asciiTheme="majorHAnsi" w:hAnsiTheme="majorHAnsi"/>
          <w:color w:val="00B050"/>
          <w:sz w:val="36"/>
          <w:szCs w:val="36"/>
          <w:lang w:eastAsia="ko-KR"/>
        </w:rPr>
      </w:pPr>
    </w:p>
    <w:p w:rsidR="004A4C91" w:rsidRDefault="004A4C91" w:rsidP="004A4C91">
      <w:pPr>
        <w:jc w:val="center"/>
        <w:rPr>
          <w:rFonts w:asciiTheme="majorHAnsi" w:hAnsiTheme="majorHAnsi"/>
          <w:color w:val="00B050"/>
          <w:sz w:val="36"/>
          <w:szCs w:val="36"/>
          <w:lang w:eastAsia="ko-KR"/>
        </w:rPr>
      </w:pP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>자기주도적</w:t>
      </w: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 xml:space="preserve"> </w:t>
      </w: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>학습</w:t>
      </w:r>
      <w:r w:rsidR="0048105F">
        <w:rPr>
          <w:rFonts w:asciiTheme="majorHAnsi" w:hAnsiTheme="majorHAnsi" w:hint="eastAsia"/>
          <w:color w:val="00B050"/>
          <w:sz w:val="36"/>
          <w:szCs w:val="36"/>
          <w:lang w:eastAsia="ko-KR"/>
        </w:rPr>
        <w:t xml:space="preserve"> </w:t>
      </w:r>
      <w:r w:rsidR="0048105F">
        <w:rPr>
          <w:rFonts w:asciiTheme="majorHAnsi" w:hAnsiTheme="majorHAnsi" w:hint="eastAsia"/>
          <w:color w:val="00B050"/>
          <w:sz w:val="36"/>
          <w:szCs w:val="36"/>
          <w:lang w:eastAsia="ko-KR"/>
        </w:rPr>
        <w:t>과제</w:t>
      </w:r>
      <w:r w:rsidR="0048105F">
        <w:rPr>
          <w:rFonts w:asciiTheme="majorHAnsi" w:hAnsiTheme="majorHAnsi" w:hint="eastAsia"/>
          <w:color w:val="00B050"/>
          <w:sz w:val="36"/>
          <w:szCs w:val="36"/>
          <w:lang w:eastAsia="ko-KR"/>
        </w:rPr>
        <w:t xml:space="preserve"> </w:t>
      </w:r>
      <w:r w:rsidR="0048105F">
        <w:rPr>
          <w:rFonts w:asciiTheme="majorHAnsi" w:hAnsiTheme="majorHAnsi"/>
          <w:color w:val="00B050"/>
          <w:sz w:val="36"/>
          <w:szCs w:val="36"/>
          <w:lang w:eastAsia="ko-KR"/>
        </w:rPr>
        <w:t>01</w:t>
      </w:r>
    </w:p>
    <w:p w:rsidR="0048105F" w:rsidRDefault="0048105F" w:rsidP="004A4C91">
      <w:pPr>
        <w:jc w:val="center"/>
        <w:rPr>
          <w:rFonts w:asciiTheme="majorHAnsi" w:hAnsiTheme="majorHAnsi"/>
          <w:color w:val="00B050"/>
          <w:sz w:val="36"/>
          <w:szCs w:val="36"/>
          <w:lang w:eastAsia="ko-KR"/>
        </w:rPr>
      </w:pPr>
    </w:p>
    <w:p w:rsidR="00565D26" w:rsidRPr="00485EE0" w:rsidRDefault="004A4C91" w:rsidP="004A4C91">
      <w:pPr>
        <w:jc w:val="center"/>
        <w:rPr>
          <w:rFonts w:asciiTheme="majorHAnsi" w:hAnsiTheme="majorHAnsi"/>
          <w:color w:val="00B050"/>
          <w:sz w:val="36"/>
          <w:szCs w:val="36"/>
          <w:lang w:eastAsia="ko-KR"/>
        </w:rPr>
      </w:pPr>
      <w:proofErr w:type="spellStart"/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>깃허브</w:t>
      </w:r>
      <w:proofErr w:type="spellEnd"/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 xml:space="preserve"> </w:t>
      </w: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>처음</w:t>
      </w: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 xml:space="preserve"> </w:t>
      </w:r>
      <w:r>
        <w:rPr>
          <w:rFonts w:asciiTheme="majorHAnsi" w:hAnsiTheme="majorHAnsi" w:hint="eastAsia"/>
          <w:color w:val="00B050"/>
          <w:sz w:val="36"/>
          <w:szCs w:val="36"/>
          <w:lang w:eastAsia="ko-KR"/>
        </w:rPr>
        <w:t>활용</w:t>
      </w:r>
    </w:p>
    <w:p w:rsidR="00565D26" w:rsidRDefault="00565D26">
      <w:pPr>
        <w:rPr>
          <w:rFonts w:asciiTheme="majorHAnsi" w:hAnsiTheme="majorHAnsi"/>
          <w:color w:val="438086" w:themeColor="accent2"/>
          <w:sz w:val="32"/>
          <w:szCs w:val="32"/>
          <w:lang w:eastAsia="ko-KR"/>
        </w:rPr>
      </w:pPr>
    </w:p>
    <w:p w:rsidR="00597411" w:rsidRDefault="0048105F" w:rsidP="0048105F">
      <w:pPr>
        <w:jc w:val="center"/>
        <w:rPr>
          <w:lang w:eastAsia="ko-KR"/>
        </w:rPr>
      </w:pPr>
      <w:bookmarkStart w:id="1" w:name="_Toc271466149"/>
      <w:bookmarkStart w:id="2" w:name="_Toc271466285"/>
      <w:r>
        <w:rPr>
          <w:rFonts w:hint="eastAsia"/>
          <w:lang w:eastAsia="ko-KR"/>
        </w:rPr>
        <w:t xml:space="preserve">2016. </w:t>
      </w:r>
      <w:r>
        <w:rPr>
          <w:lang w:eastAsia="ko-KR"/>
        </w:rPr>
        <w:t>09. 20(</w:t>
      </w:r>
      <w:r>
        <w:rPr>
          <w:rFonts w:hint="eastAsia"/>
          <w:lang w:eastAsia="ko-KR"/>
        </w:rPr>
        <w:t>화</w:t>
      </w:r>
      <w:r>
        <w:rPr>
          <w:rFonts w:hint="eastAsia"/>
          <w:lang w:eastAsia="ko-KR"/>
        </w:rPr>
        <w:t>)</w:t>
      </w:r>
    </w:p>
    <w:p w:rsidR="0048105F" w:rsidRDefault="0048105F" w:rsidP="0048105F">
      <w:pPr>
        <w:jc w:val="center"/>
        <w:rPr>
          <w:lang w:eastAsia="ko-KR"/>
        </w:rPr>
      </w:pPr>
    </w:p>
    <w:p w:rsidR="0048105F" w:rsidRDefault="0048105F" w:rsidP="0048105F">
      <w:pPr>
        <w:jc w:val="center"/>
        <w:rPr>
          <w:lang w:eastAsia="ko-KR"/>
        </w:rPr>
      </w:pPr>
      <w:r>
        <w:rPr>
          <w:rFonts w:hint="eastAsia"/>
          <w:lang w:eastAsia="ko-KR"/>
        </w:rPr>
        <w:t>강환수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</w:t>
      </w:r>
    </w:p>
    <w:p w:rsidR="00597411" w:rsidRDefault="00597411">
      <w:pPr>
        <w:rPr>
          <w:lang w:eastAsia="ko-KR"/>
        </w:rPr>
      </w:pPr>
    </w:p>
    <w:p w:rsidR="003E32C5" w:rsidRDefault="003E32C5">
      <w:pPr>
        <w:rPr>
          <w:rFonts w:hint="eastAsia"/>
          <w:lang w:eastAsia="ko-KR"/>
        </w:rPr>
      </w:pPr>
    </w:p>
    <w:p w:rsidR="00782A90" w:rsidRDefault="003E32C5">
      <w:pPr>
        <w:rPr>
          <w:lang w:eastAsia="ko-KR"/>
        </w:rPr>
      </w:pPr>
      <w:r>
        <w:rPr>
          <w:rFonts w:hint="eastAsia"/>
          <w:lang w:eastAsia="ko-KR"/>
        </w:rPr>
        <w:t>교재의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장과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장과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업로드하여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</w:t>
      </w:r>
      <w:r w:rsidR="008D011A">
        <w:rPr>
          <w:rFonts w:hint="eastAsia"/>
          <w:lang w:eastAsia="ko-KR"/>
        </w:rPr>
        <w:t>정으로</w:t>
      </w:r>
      <w:r>
        <w:rPr>
          <w:rFonts w:hint="eastAsia"/>
          <w:lang w:eastAsia="ko-KR"/>
        </w:rPr>
        <w:t xml:space="preserve"> </w:t>
      </w:r>
      <w:proofErr w:type="spellStart"/>
      <w:r w:rsidR="008D011A">
        <w:rPr>
          <w:rFonts w:hint="eastAsia"/>
          <w:lang w:eastAsia="ko-KR"/>
        </w:rPr>
        <w:t>깃허브</w:t>
      </w:r>
      <w:proofErr w:type="spellEnd"/>
      <w:r w:rsidR="008D0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서비스하시오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3E32C5" w:rsidRDefault="003E32C5" w:rsidP="003E32C5">
      <w:pPr>
        <w:pStyle w:val="af2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저장소명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Open-Source </w:t>
      </w:r>
    </w:p>
    <w:p w:rsidR="003E32C5" w:rsidRDefault="003E32C5" w:rsidP="003E32C5">
      <w:pPr>
        <w:pStyle w:val="af2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웹서비스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12" w:history="1">
        <w:r w:rsidRPr="00892E8E">
          <w:rPr>
            <w:rStyle w:val="af6"/>
            <w:lang w:eastAsia="ko-KR"/>
          </w:rPr>
          <w:t>https://github.com/</w:t>
        </w:r>
        <w:r w:rsidRPr="00892E8E">
          <w:rPr>
            <w:rStyle w:val="af6"/>
            <w:rFonts w:hint="eastAsia"/>
            <w:lang w:eastAsia="ko-KR"/>
          </w:rPr>
          <w:t>사용자이름</w:t>
        </w:r>
        <w:r w:rsidRPr="00892E8E">
          <w:rPr>
            <w:rStyle w:val="af6"/>
            <w:lang w:eastAsia="ko-KR"/>
          </w:rPr>
          <w:t>/Open-Source</w:t>
        </w:r>
      </w:hyperlink>
    </w:p>
    <w:p w:rsidR="00782A90" w:rsidRDefault="003E32C5">
      <w:pPr>
        <w:rPr>
          <w:lang w:eastAsia="ko-KR"/>
        </w:rPr>
      </w:pP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강좌의</w:t>
      </w:r>
      <w:r>
        <w:rPr>
          <w:rFonts w:hint="eastAsia"/>
          <w:lang w:eastAsia="ko-KR"/>
        </w:rPr>
        <w:t xml:space="preserve"> </w:t>
      </w:r>
      <w:r w:rsidR="008D011A">
        <w:rPr>
          <w:lang w:eastAsia="ko-KR"/>
        </w:rPr>
        <w:t>[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>0</w:t>
      </w:r>
      <w:r>
        <w:rPr>
          <w:lang w:eastAsia="ko-KR"/>
        </w:rPr>
        <w:t>1</w:t>
      </w:r>
      <w:r w:rsidR="008D011A">
        <w:rPr>
          <w:lang w:eastAsia="ko-KR"/>
        </w:rPr>
        <w:t>]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본인의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웹서비스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  <w:r w:rsidR="008D011A">
        <w:rPr>
          <w:rFonts w:hint="eastAsia"/>
          <w:lang w:eastAsia="ko-KR"/>
        </w:rPr>
        <w:t>한</w:t>
      </w:r>
      <w:r w:rsidR="008D011A">
        <w:rPr>
          <w:rFonts w:hint="eastAsia"/>
          <w:lang w:eastAsia="ko-KR"/>
        </w:rPr>
        <w:t xml:space="preserve"> </w:t>
      </w:r>
      <w:r w:rsidR="008D011A">
        <w:rPr>
          <w:rFonts w:hint="eastAsia"/>
          <w:lang w:eastAsia="ko-KR"/>
        </w:rPr>
        <w:t>후</w:t>
      </w:r>
      <w:r w:rsidR="008D011A">
        <w:rPr>
          <w:rFonts w:hint="eastAsia"/>
          <w:lang w:eastAsia="ko-KR"/>
        </w:rPr>
        <w:t xml:space="preserve"> </w:t>
      </w:r>
      <w:r w:rsidR="008D011A">
        <w:rPr>
          <w:rFonts w:hint="eastAsia"/>
          <w:lang w:eastAsia="ko-KR"/>
        </w:rPr>
        <w:t>링크를</w:t>
      </w:r>
      <w:r w:rsidR="008D011A">
        <w:rPr>
          <w:rFonts w:hint="eastAsia"/>
          <w:lang w:eastAsia="ko-KR"/>
        </w:rPr>
        <w:t xml:space="preserve"> </w:t>
      </w:r>
      <w:r w:rsidR="008D011A"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>하시오</w:t>
      </w:r>
      <w:r>
        <w:rPr>
          <w:rFonts w:hint="eastAsia"/>
          <w:lang w:eastAsia="ko-KR"/>
        </w:rPr>
        <w:t>.</w:t>
      </w:r>
    </w:p>
    <w:p w:rsidR="00F86D35" w:rsidRPr="00A32D9A" w:rsidRDefault="00F86D35">
      <w:pPr>
        <w:rPr>
          <w:lang w:eastAsia="ko-KR"/>
        </w:rPr>
      </w:pPr>
      <w:r>
        <w:rPr>
          <w:rFonts w:hint="eastAsia"/>
          <w:lang w:eastAsia="ko-KR"/>
        </w:rPr>
        <w:t>과제는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수업</w:t>
      </w:r>
      <w:r>
        <w:rPr>
          <w:rFonts w:hint="eastAsia"/>
          <w:lang w:eastAsia="ko-KR"/>
        </w:rPr>
        <w:t>(</w:t>
      </w:r>
      <w:r>
        <w:rPr>
          <w:lang w:eastAsia="ko-KR"/>
        </w:rPr>
        <w:t>2016. 09. 27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완료하시오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bookmarkStart w:id="3" w:name="_GoBack"/>
      <w:bookmarkEnd w:id="3"/>
    </w:p>
    <w:p w:rsidR="00782A90" w:rsidRDefault="00782A90">
      <w:pPr>
        <w:rPr>
          <w:lang w:eastAsia="ko-KR"/>
        </w:rPr>
      </w:pPr>
      <w:r>
        <w:rPr>
          <w:lang w:eastAsia="ko-KR"/>
        </w:rPr>
        <w:br w:type="page"/>
      </w:r>
    </w:p>
    <w:p w:rsidR="00565D26" w:rsidRDefault="00565D26" w:rsidP="00565D26">
      <w:pPr>
        <w:rPr>
          <w:lang w:eastAsia="ko-KR"/>
        </w:rPr>
      </w:pPr>
      <w:r>
        <w:rPr>
          <w:rFonts w:hint="eastAsia"/>
          <w:lang w:eastAsia="ko-KR"/>
        </w:rPr>
        <w:lastRenderedPageBreak/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목차</w:t>
      </w:r>
    </w:p>
    <w:p w:rsidR="0048105F" w:rsidRDefault="00CF43EC">
      <w:pPr>
        <w:pStyle w:val="10"/>
        <w:tabs>
          <w:tab w:val="left" w:pos="403"/>
          <w:tab w:val="right" w:leader="dot" w:pos="9350"/>
        </w:tabs>
        <w:rPr>
          <w:noProof/>
          <w:kern w:val="2"/>
          <w:szCs w:val="22"/>
          <w:lang w:eastAsia="ko-KR"/>
        </w:rPr>
      </w:pPr>
      <w:r>
        <w:rPr>
          <w:lang w:eastAsia="ko-KR"/>
        </w:rPr>
        <w:fldChar w:fldCharType="begin"/>
      </w:r>
      <w:r w:rsidR="00565D26">
        <w:rPr>
          <w:lang w:eastAsia="ko-KR"/>
        </w:rPr>
        <w:instrText xml:space="preserve"> </w:instrText>
      </w:r>
      <w:r w:rsidR="00565D26">
        <w:rPr>
          <w:rFonts w:hint="eastAsia"/>
          <w:lang w:eastAsia="ko-KR"/>
        </w:rPr>
        <w:instrText>TOC \o "1-3" \h \z \u</w:instrText>
      </w:r>
      <w:r w:rsidR="00565D26">
        <w:rPr>
          <w:lang w:eastAsia="ko-KR"/>
        </w:rPr>
        <w:instrText xml:space="preserve"> </w:instrText>
      </w:r>
      <w:r>
        <w:rPr>
          <w:lang w:eastAsia="ko-KR"/>
        </w:rPr>
        <w:fldChar w:fldCharType="separate"/>
      </w:r>
      <w:hyperlink w:anchor="_Toc461971964" w:history="1">
        <w:r w:rsidR="0048105F" w:rsidRPr="00B841DB">
          <w:rPr>
            <w:rStyle w:val="af6"/>
            <w:noProof/>
          </w:rPr>
          <w:t>1</w:t>
        </w:r>
        <w:r w:rsidR="0048105F">
          <w:rPr>
            <w:noProof/>
            <w:kern w:val="2"/>
            <w:szCs w:val="22"/>
            <w:lang w:eastAsia="ko-KR"/>
          </w:rPr>
          <w:tab/>
        </w:r>
        <w:r w:rsidR="0048105F" w:rsidRPr="00B841DB">
          <w:rPr>
            <w:rStyle w:val="af6"/>
            <w:noProof/>
            <w:lang w:eastAsia="ko-KR"/>
          </w:rPr>
          <w:t>처음으로</w:t>
        </w:r>
        <w:r w:rsidR="0048105F" w:rsidRPr="00B841DB">
          <w:rPr>
            <w:rStyle w:val="af6"/>
            <w:noProof/>
            <w:lang w:eastAsia="ko-KR"/>
          </w:rPr>
          <w:t xml:space="preserve"> </w:t>
        </w:r>
        <w:r w:rsidR="0048105F" w:rsidRPr="00B841DB">
          <w:rPr>
            <w:rStyle w:val="af6"/>
            <w:noProof/>
            <w:lang w:eastAsia="ko-KR"/>
          </w:rPr>
          <w:t>깃허브에</w:t>
        </w:r>
        <w:r w:rsidR="0048105F" w:rsidRPr="00B841DB">
          <w:rPr>
            <w:rStyle w:val="af6"/>
            <w:noProof/>
            <w:lang w:eastAsia="ko-KR"/>
          </w:rPr>
          <w:t xml:space="preserve"> </w:t>
        </w:r>
        <w:r w:rsidR="0048105F" w:rsidRPr="00B841DB">
          <w:rPr>
            <w:rStyle w:val="af6"/>
            <w:noProof/>
            <w:lang w:eastAsia="ko-KR"/>
          </w:rPr>
          <w:t>파일</w:t>
        </w:r>
        <w:r w:rsidR="0048105F" w:rsidRPr="00B841DB">
          <w:rPr>
            <w:rStyle w:val="af6"/>
            <w:noProof/>
            <w:lang w:eastAsia="ko-KR"/>
          </w:rPr>
          <w:t xml:space="preserve"> </w:t>
        </w:r>
        <w:r w:rsidR="0048105F" w:rsidRPr="00B841DB">
          <w:rPr>
            <w:rStyle w:val="af6"/>
            <w:noProof/>
            <w:lang w:eastAsia="ko-KR"/>
          </w:rPr>
          <w:t>올리기</w:t>
        </w:r>
        <w:r w:rsidR="0048105F">
          <w:rPr>
            <w:noProof/>
            <w:webHidden/>
          </w:rPr>
          <w:tab/>
        </w:r>
        <w:r w:rsidR="0048105F">
          <w:rPr>
            <w:noProof/>
            <w:webHidden/>
          </w:rPr>
          <w:fldChar w:fldCharType="begin"/>
        </w:r>
        <w:r w:rsidR="0048105F">
          <w:rPr>
            <w:noProof/>
            <w:webHidden/>
          </w:rPr>
          <w:instrText xml:space="preserve"> PAGEREF _Toc461971964 \h </w:instrText>
        </w:r>
        <w:r w:rsidR="0048105F">
          <w:rPr>
            <w:noProof/>
            <w:webHidden/>
          </w:rPr>
        </w:r>
        <w:r w:rsidR="0048105F">
          <w:rPr>
            <w:noProof/>
            <w:webHidden/>
          </w:rPr>
          <w:fldChar w:fldCharType="separate"/>
        </w:r>
        <w:r w:rsidR="0048645D">
          <w:rPr>
            <w:noProof/>
            <w:webHidden/>
          </w:rPr>
          <w:t>2</w:t>
        </w:r>
        <w:r w:rsidR="0048105F">
          <w:rPr>
            <w:noProof/>
            <w:webHidden/>
          </w:rPr>
          <w:fldChar w:fldCharType="end"/>
        </w:r>
      </w:hyperlink>
    </w:p>
    <w:p w:rsidR="0048105F" w:rsidRDefault="0048105F">
      <w:pPr>
        <w:pStyle w:val="20"/>
        <w:tabs>
          <w:tab w:val="right" w:leader="dot" w:pos="9350"/>
        </w:tabs>
        <w:rPr>
          <w:noProof/>
          <w:kern w:val="2"/>
          <w:sz w:val="20"/>
          <w:szCs w:val="22"/>
          <w:lang w:eastAsia="ko-KR"/>
        </w:rPr>
      </w:pPr>
      <w:hyperlink w:anchor="_Toc461971965" w:history="1">
        <w:r w:rsidRPr="00B841DB">
          <w:rPr>
            <w:rStyle w:val="af6"/>
            <w:noProof/>
            <w:lang w:eastAsia="ko-KR"/>
          </w:rPr>
          <w:t>깃허브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계정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생성과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_Toc461971965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645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8105F" w:rsidRDefault="0048105F">
      <w:pPr>
        <w:pStyle w:val="20"/>
        <w:tabs>
          <w:tab w:val="right" w:leader="dot" w:pos="9350"/>
        </w:tabs>
        <w:rPr>
          <w:noProof/>
          <w:kern w:val="2"/>
          <w:sz w:val="20"/>
          <w:szCs w:val="22"/>
          <w:lang w:eastAsia="ko-KR"/>
        </w:rPr>
      </w:pPr>
      <w:hyperlink w:anchor="_Toc461971966" w:history="1">
        <w:r w:rsidRPr="00B841DB">
          <w:rPr>
            <w:rStyle w:val="af6"/>
            <w:noProof/>
            <w:lang w:eastAsia="ko-KR"/>
          </w:rPr>
          <w:t>깃허브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저장소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생성과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파일</w:t>
        </w:r>
        <w:r w:rsidRPr="00B841DB">
          <w:rPr>
            <w:rStyle w:val="af6"/>
            <w:noProof/>
            <w:lang w:eastAsia="ko-KR"/>
          </w:rPr>
          <w:t xml:space="preserve"> </w:t>
        </w:r>
        <w:r w:rsidRPr="00B841DB">
          <w:rPr>
            <w:rStyle w:val="af6"/>
            <w:noProof/>
            <w:lang w:eastAsia="ko-KR"/>
          </w:rPr>
          <w:t>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_Toc461971966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64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5D26" w:rsidRDefault="00CF43EC" w:rsidP="00565D26">
      <w:pPr>
        <w:rPr>
          <w:lang w:eastAsia="ko-KR"/>
        </w:rPr>
      </w:pPr>
      <w:r>
        <w:rPr>
          <w:lang w:eastAsia="ko-KR"/>
        </w:rPr>
        <w:fldChar w:fldCharType="end"/>
      </w:r>
    </w:p>
    <w:p w:rsidR="00281C1C" w:rsidRDefault="00281C1C">
      <w:pPr>
        <w:rPr>
          <w:lang w:eastAsia="ko-KR"/>
        </w:rPr>
      </w:pPr>
      <w:r>
        <w:rPr>
          <w:lang w:eastAsia="ko-KR"/>
        </w:rPr>
        <w:br w:type="page"/>
      </w:r>
    </w:p>
    <w:p w:rsidR="003919CC" w:rsidRPr="006B5775" w:rsidRDefault="00BC119F" w:rsidP="006B5775">
      <w:pPr>
        <w:pStyle w:val="1"/>
        <w:rPr>
          <w:szCs w:val="22"/>
        </w:rPr>
      </w:pPr>
      <w:bookmarkStart w:id="4" w:name="_Toc461971964"/>
      <w:r>
        <w:rPr>
          <w:rFonts w:hint="eastAsia"/>
          <w:lang w:eastAsia="ko-KR"/>
        </w:rPr>
        <w:lastRenderedPageBreak/>
        <w:t>처음으로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bookmarkEnd w:id="0"/>
      <w:bookmarkEnd w:id="1"/>
      <w:bookmarkEnd w:id="2"/>
      <w:bookmarkEnd w:id="4"/>
    </w:p>
    <w:p w:rsidR="003919CC" w:rsidRPr="003919CC" w:rsidRDefault="00835A67" w:rsidP="006B5775">
      <w:pPr>
        <w:pStyle w:val="2"/>
        <w:spacing w:before="240" w:after="240"/>
        <w:rPr>
          <w:lang w:eastAsia="ko-KR"/>
        </w:rPr>
      </w:pPr>
      <w:bookmarkStart w:id="5" w:name="_Toc271448189"/>
      <w:bookmarkStart w:id="6" w:name="_Toc271466150"/>
      <w:bookmarkStart w:id="7" w:name="_Toc271466286"/>
      <w:bookmarkStart w:id="8" w:name="_Toc461971965"/>
      <w:proofErr w:type="spellStart"/>
      <w:r>
        <w:rPr>
          <w:rFonts w:hint="eastAsia"/>
          <w:lang w:eastAsia="ko-KR"/>
        </w:rPr>
        <w:t>깃</w:t>
      </w:r>
      <w:r w:rsidR="00BC119F">
        <w:rPr>
          <w:rFonts w:hint="eastAsia"/>
          <w:lang w:eastAsia="ko-KR"/>
        </w:rPr>
        <w:t>허브</w:t>
      </w:r>
      <w:proofErr w:type="spellEnd"/>
      <w:r w:rsidR="00BC119F">
        <w:rPr>
          <w:rFonts w:hint="eastAsia"/>
          <w:lang w:eastAsia="ko-KR"/>
        </w:rPr>
        <w:t xml:space="preserve"> </w:t>
      </w:r>
      <w:r w:rsidR="00BC119F">
        <w:rPr>
          <w:rFonts w:hint="eastAsia"/>
          <w:lang w:eastAsia="ko-KR"/>
        </w:rPr>
        <w:t>계정</w:t>
      </w:r>
      <w:r w:rsidR="005E56C0">
        <w:rPr>
          <w:rFonts w:hint="eastAsia"/>
          <w:lang w:eastAsia="ko-KR"/>
        </w:rPr>
        <w:t xml:space="preserve"> </w:t>
      </w:r>
      <w:r w:rsidR="005E56C0">
        <w:rPr>
          <w:rFonts w:hint="eastAsia"/>
          <w:lang w:eastAsia="ko-KR"/>
        </w:rPr>
        <w:t>생성과</w:t>
      </w:r>
      <w:r w:rsidR="005E56C0">
        <w:rPr>
          <w:rFonts w:hint="eastAsia"/>
          <w:lang w:eastAsia="ko-KR"/>
        </w:rPr>
        <w:t xml:space="preserve"> </w:t>
      </w:r>
      <w:r w:rsidR="005E56C0">
        <w:rPr>
          <w:rFonts w:hint="eastAsia"/>
          <w:lang w:eastAsia="ko-KR"/>
        </w:rPr>
        <w:t>로그인</w:t>
      </w:r>
      <w:bookmarkEnd w:id="8"/>
      <w:r w:rsidR="00BC119F">
        <w:rPr>
          <w:rFonts w:hint="eastAsia"/>
          <w:lang w:eastAsia="ko-KR"/>
        </w:rPr>
        <w:t xml:space="preserve"> </w:t>
      </w:r>
      <w:bookmarkEnd w:id="5"/>
      <w:bookmarkEnd w:id="6"/>
      <w:bookmarkEnd w:id="7"/>
    </w:p>
    <w:p w:rsidR="006B1D95" w:rsidRPr="006B1D95" w:rsidRDefault="006B1D95" w:rsidP="006B1D95">
      <w:pPr>
        <w:rPr>
          <w:sz w:val="22"/>
          <w:bdr w:val="single" w:sz="4" w:space="0" w:color="auto"/>
          <w:lang w:eastAsia="ko-KR"/>
        </w:rPr>
      </w:pPr>
      <w:proofErr w:type="spellStart"/>
      <w:r w:rsidRPr="00835A67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깃</w:t>
      </w:r>
      <w:r w:rsidR="00BC119F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허브</w:t>
      </w:r>
      <w:proofErr w:type="spellEnd"/>
      <w:r w:rsidR="00D00EF6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00EF6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계정</w:t>
      </w:r>
      <w:r w:rsidR="00D00EF6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00EF6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생성</w:t>
      </w:r>
    </w:p>
    <w:p w:rsidR="00EA338A" w:rsidRDefault="00BC119F" w:rsidP="006B1D95">
      <w:pPr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 w:rsidR="00D00EF6">
        <w:rPr>
          <w:rFonts w:hint="eastAsia"/>
          <w:lang w:eastAsia="ko-KR"/>
        </w:rPr>
        <w:t>가</w:t>
      </w:r>
      <w:r w:rsidR="00D00EF6">
        <w:rPr>
          <w:lang w:eastAsia="ko-KR"/>
        </w:rPr>
        <w:t xml:space="preserve"> </w:t>
      </w:r>
      <w:r w:rsidR="00D00EF6">
        <w:rPr>
          <w:rFonts w:hint="eastAsia"/>
          <w:lang w:eastAsia="ko-KR"/>
        </w:rPr>
        <w:t>처음이라면</w:t>
      </w:r>
      <w:r w:rsidR="00D00EF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 w:rsidR="00D00EF6">
        <w:rPr>
          <w:rFonts w:hint="eastAsia"/>
          <w:lang w:eastAsia="ko-KR"/>
        </w:rPr>
        <w:t>도록</w:t>
      </w:r>
      <w:r w:rsidR="00D00EF6">
        <w:rPr>
          <w:rFonts w:hint="eastAsia"/>
          <w:lang w:eastAsia="ko-KR"/>
        </w:rPr>
        <w:t xml:space="preserve"> </w:t>
      </w:r>
      <w:r w:rsidR="00D00EF6">
        <w:rPr>
          <w:rFonts w:hint="eastAsia"/>
          <w:lang w:eastAsia="ko-KR"/>
        </w:rPr>
        <w:t>하자</w:t>
      </w:r>
      <w:r w:rsidR="00D00EF6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</w:p>
    <w:p w:rsidR="00EA338A" w:rsidRDefault="0048645D" w:rsidP="00EA338A">
      <w:pPr>
        <w:pStyle w:val="af2"/>
        <w:numPr>
          <w:ilvl w:val="0"/>
          <w:numId w:val="8"/>
        </w:numPr>
        <w:rPr>
          <w:lang w:eastAsia="ko-KR"/>
        </w:rPr>
      </w:pPr>
      <w:hyperlink r:id="rId13" w:history="1">
        <w:r w:rsidR="00EA338A" w:rsidRPr="00A361F4">
          <w:rPr>
            <w:rStyle w:val="af6"/>
            <w:rFonts w:hint="eastAsia"/>
            <w:lang w:eastAsia="ko-KR"/>
          </w:rPr>
          <w:t>www.git</w:t>
        </w:r>
        <w:r w:rsidR="00EA338A" w:rsidRPr="00A361F4">
          <w:rPr>
            <w:rStyle w:val="af6"/>
            <w:lang w:eastAsia="ko-KR"/>
          </w:rPr>
          <w:t>hub</w:t>
        </w:r>
        <w:r w:rsidR="00EA338A" w:rsidRPr="00A361F4">
          <w:rPr>
            <w:rStyle w:val="af6"/>
            <w:rFonts w:hint="eastAsia"/>
            <w:lang w:eastAsia="ko-KR"/>
          </w:rPr>
          <w:t>.com</w:t>
        </w:r>
      </w:hyperlink>
    </w:p>
    <w:p w:rsidR="00EA338A" w:rsidRDefault="00EA338A" w:rsidP="006B1D95">
      <w:pPr>
        <w:rPr>
          <w:lang w:eastAsia="ko-KR"/>
        </w:rPr>
      </w:pPr>
    </w:p>
    <w:p w:rsidR="00A86536" w:rsidRDefault="00BC119F" w:rsidP="00A865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네이버나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지메일</w:t>
      </w:r>
      <w:proofErr w:type="spellEnd"/>
      <w:r>
        <w:rPr>
          <w:rFonts w:hint="eastAsia"/>
          <w:lang w:eastAsia="ko-KR"/>
        </w:rPr>
        <w:t xml:space="preserve"> </w:t>
      </w:r>
      <w:r w:rsidR="00D00EF6">
        <w:rPr>
          <w:rFonts w:hint="eastAsia"/>
          <w:lang w:eastAsia="ko-KR"/>
        </w:rPr>
        <w:t>등</w:t>
      </w:r>
      <w:r w:rsidR="00D00EF6">
        <w:rPr>
          <w:rFonts w:hint="eastAsia"/>
          <w:lang w:eastAsia="ko-KR"/>
        </w:rPr>
        <w:t xml:space="preserve"> </w:t>
      </w:r>
      <w:r w:rsidR="00D00EF6">
        <w:rPr>
          <w:rFonts w:hint="eastAsia"/>
          <w:lang w:eastAsia="ko-KR"/>
        </w:rPr>
        <w:t>전자주소</w:t>
      </w:r>
      <w:r w:rsidR="00D00EF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A86536">
        <w:rPr>
          <w:rFonts w:hint="eastAsia"/>
          <w:lang w:eastAsia="ko-KR"/>
        </w:rPr>
        <w:t>이메일</w:t>
      </w:r>
      <w:proofErr w:type="spellEnd"/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주소와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암호를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입력한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후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버튼</w:t>
      </w:r>
      <w:r w:rsidR="00A86536">
        <w:rPr>
          <w:rFonts w:hint="eastAsia"/>
          <w:lang w:eastAsia="ko-KR"/>
        </w:rPr>
        <w:t xml:space="preserve"> </w:t>
      </w:r>
      <w:r w:rsidR="00A86536">
        <w:rPr>
          <w:lang w:eastAsia="ko-KR"/>
        </w:rPr>
        <w:t xml:space="preserve">[Sign up for </w:t>
      </w:r>
      <w:proofErr w:type="spellStart"/>
      <w:r w:rsidR="00A86536">
        <w:rPr>
          <w:lang w:eastAsia="ko-KR"/>
        </w:rPr>
        <w:t>GitHub</w:t>
      </w:r>
      <w:proofErr w:type="spellEnd"/>
      <w:r w:rsidR="00A86536">
        <w:rPr>
          <w:lang w:eastAsia="ko-KR"/>
        </w:rPr>
        <w:t>]</w:t>
      </w:r>
      <w:r w:rsidR="00A86536">
        <w:rPr>
          <w:rFonts w:hint="eastAsia"/>
          <w:lang w:eastAsia="ko-KR"/>
        </w:rPr>
        <w:t>을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누르면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계정을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만들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수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있다</w:t>
      </w:r>
      <w:r w:rsidR="00A86536">
        <w:rPr>
          <w:rFonts w:hint="eastAsia"/>
          <w:lang w:eastAsia="ko-KR"/>
        </w:rPr>
        <w:t>.</w:t>
      </w:r>
      <w:r w:rsidR="00EA338A">
        <w:rPr>
          <w:lang w:eastAsia="ko-KR"/>
        </w:rPr>
        <w:t xml:space="preserve"> </w:t>
      </w:r>
      <w:r w:rsidR="00DF71CE">
        <w:rPr>
          <w:rFonts w:hint="eastAsia"/>
          <w:lang w:eastAsia="ko-KR"/>
        </w:rPr>
        <w:t>다음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화면의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귀여운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고양이는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</w:rPr>
        <w:t>옥토캣</w:t>
      </w:r>
      <w:r w:rsidR="00DF71CE">
        <w:rPr>
          <w:rFonts w:hint="eastAsia"/>
        </w:rPr>
        <w:t>(</w:t>
      </w:r>
      <w:proofErr w:type="spellStart"/>
      <w:r w:rsidR="00DF71CE">
        <w:rPr>
          <w:rFonts w:hint="eastAsia"/>
        </w:rPr>
        <w:t>Octocat</w:t>
      </w:r>
      <w:proofErr w:type="spellEnd"/>
      <w:r w:rsidR="00DF71CE">
        <w:rPr>
          <w:rFonts w:hint="eastAsia"/>
        </w:rPr>
        <w:t>)</w:t>
      </w:r>
      <w:r w:rsidR="00DF71CE">
        <w:rPr>
          <w:rFonts w:hint="eastAsia"/>
          <w:lang w:eastAsia="ko-KR"/>
        </w:rPr>
        <w:t>이라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하는</w:t>
      </w:r>
      <w:r w:rsidR="00DF71CE">
        <w:rPr>
          <w:rFonts w:hint="eastAsia"/>
          <w:lang w:eastAsia="ko-KR"/>
        </w:rPr>
        <w:t xml:space="preserve"> </w:t>
      </w:r>
      <w:proofErr w:type="spellStart"/>
      <w:r w:rsidR="00DF71CE">
        <w:rPr>
          <w:rFonts w:hint="eastAsia"/>
          <w:lang w:eastAsia="ko-KR"/>
        </w:rPr>
        <w:t>깃허브의</w:t>
      </w:r>
      <w:proofErr w:type="spellEnd"/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마스코트로</w:t>
      </w:r>
      <w:r w:rsidR="00DF71CE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고양이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머리에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문어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다리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모습이다</w:t>
      </w:r>
      <w:r w:rsidR="00DF71CE">
        <w:rPr>
          <w:rFonts w:hint="eastAsia"/>
          <w:lang w:eastAsia="ko-KR"/>
        </w:rPr>
        <w:t>.</w:t>
      </w:r>
      <w:r w:rsidR="00DF71CE">
        <w:rPr>
          <w:lang w:eastAsia="ko-KR"/>
        </w:rPr>
        <w:t xml:space="preserve"> </w:t>
      </w:r>
    </w:p>
    <w:p w:rsidR="00835A67" w:rsidRDefault="00A86536" w:rsidP="00F15B7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47C3CE" wp14:editId="3E2FA375">
            <wp:extent cx="4890633" cy="4191000"/>
            <wp:effectExtent l="0" t="0" r="571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107" cy="41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F6" w:rsidRDefault="00D00EF6" w:rsidP="00D00EF6">
      <w:r>
        <w:rPr>
          <w:rFonts w:hint="eastAsia"/>
          <w:lang w:eastAsia="ko-KR"/>
        </w:rPr>
        <w:lastRenderedPageBreak/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 w:rsidRPr="00D00EF6">
        <w:t>사용자</w:t>
      </w:r>
      <w:r w:rsidRPr="00D00EF6">
        <w:t xml:space="preserve"> </w:t>
      </w:r>
      <w:r w:rsidRPr="00D00EF6">
        <w:t>계정을</w:t>
      </w:r>
      <w:r w:rsidRPr="00D00EF6">
        <w:t xml:space="preserve"> </w:t>
      </w:r>
      <w:r w:rsidRPr="00D00EF6">
        <w:t>위한</w:t>
      </w:r>
      <w:r w:rsidRPr="00D00EF6">
        <w:t xml:space="preserve"> </w:t>
      </w:r>
      <w:r w:rsidRPr="00D00EF6">
        <w:t>사용자</w:t>
      </w:r>
      <w:r w:rsidRPr="00D00EF6">
        <w:t xml:space="preserve"> </w:t>
      </w:r>
      <w:r w:rsidRPr="00D00EF6">
        <w:rPr>
          <w:rFonts w:hint="eastAsia"/>
        </w:rPr>
        <w:t>ID</w:t>
      </w:r>
      <w:r w:rsidRPr="00D00EF6">
        <w:t>를</w:t>
      </w:r>
      <w:r w:rsidRPr="00D00EF6">
        <w:t xml:space="preserve"> </w:t>
      </w:r>
      <w:r w:rsidRPr="00D00EF6">
        <w:t>만든다</w:t>
      </w:r>
      <w:r w:rsidRPr="00D00EF6">
        <w:rPr>
          <w:rFonts w:hint="eastAsia"/>
        </w:rPr>
        <w:t xml:space="preserve">. </w:t>
      </w:r>
    </w:p>
    <w:p w:rsidR="00141115" w:rsidRDefault="00141115" w:rsidP="00D00EF6">
      <w:pPr>
        <w:rPr>
          <w:rFonts w:eastAsia="MS Mincho"/>
        </w:rPr>
      </w:pPr>
    </w:p>
    <w:p w:rsidR="00141115" w:rsidRDefault="00141115" w:rsidP="00D00EF6">
      <w:pPr>
        <w:rPr>
          <w:rFonts w:eastAsia="MS Mincho"/>
        </w:rPr>
      </w:pPr>
      <w:r w:rsidRPr="00D00EF6">
        <w:rPr>
          <w:noProof/>
          <w:lang w:eastAsia="ko-KR"/>
        </w:rPr>
        <w:drawing>
          <wp:inline distT="0" distB="0" distL="0" distR="0" wp14:anchorId="151DDE7B" wp14:editId="35ECD87F">
            <wp:extent cx="4848225" cy="4005746"/>
            <wp:effectExtent l="0" t="0" r="0" b="0"/>
            <wp:docPr id="264" name="그림 264" descr="EMB0000331c1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3293544" descr="EMB0000331c1a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35" cy="40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15" w:rsidRDefault="00141115" w:rsidP="00D00EF6">
      <w:pPr>
        <w:rPr>
          <w:rFonts w:eastAsia="MS Mincho"/>
        </w:rPr>
      </w:pPr>
      <w:r w:rsidRPr="00D00EF6">
        <w:rPr>
          <w:rFonts w:hint="eastAsia"/>
        </w:rPr>
        <w:t>[</w:t>
      </w:r>
      <w:r w:rsidRPr="00D00EF6">
        <w:t>그림</w:t>
      </w:r>
      <w:r w:rsidRPr="00D00EF6">
        <w:rPr>
          <w:rFonts w:hint="eastAsia"/>
        </w:rPr>
        <w:t xml:space="preserve">] </w:t>
      </w:r>
      <w:r w:rsidRPr="00D00EF6">
        <w:t>깃허브</w:t>
      </w:r>
      <w:r w:rsidRPr="00D00EF6">
        <w:t xml:space="preserve"> </w:t>
      </w:r>
      <w:r w:rsidRPr="00D00EF6">
        <w:rPr>
          <w:rFonts w:hint="eastAsia"/>
        </w:rPr>
        <w:t xml:space="preserve">ID </w:t>
      </w:r>
      <w:r w:rsidRPr="00D00EF6">
        <w:t>만들기</w:t>
      </w:r>
    </w:p>
    <w:p w:rsidR="00141115" w:rsidRPr="00141115" w:rsidRDefault="00141115" w:rsidP="00D00EF6">
      <w:pPr>
        <w:rPr>
          <w:rFonts w:eastAsia="MS Mincho"/>
        </w:rPr>
      </w:pPr>
    </w:p>
    <w:p w:rsidR="00D00EF6" w:rsidRPr="00D00EF6" w:rsidRDefault="00D00EF6" w:rsidP="00D00EF6"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 w:rsidRPr="00D00EF6">
        <w:t>개인이</w:t>
      </w:r>
      <w:r w:rsidRPr="00D00EF6">
        <w:t xml:space="preserve"> </w:t>
      </w:r>
      <w:r w:rsidRPr="00D00EF6">
        <w:t>사용</w:t>
      </w:r>
      <w:r>
        <w:rPr>
          <w:rFonts w:hint="eastAsia"/>
          <w:lang w:eastAsia="ko-KR"/>
        </w:rPr>
        <w:t>한다면</w:t>
      </w:r>
      <w:r w:rsidRPr="00D00EF6">
        <w:t xml:space="preserve"> </w:t>
      </w:r>
      <w:r w:rsidRPr="00D00EF6">
        <w:t>기본</w:t>
      </w:r>
      <w:r w:rsidRPr="00D00EF6">
        <w:t xml:space="preserve"> </w:t>
      </w:r>
      <w:r w:rsidRPr="00D00EF6">
        <w:t>선택이</w:t>
      </w:r>
      <w:r w:rsidRPr="00D00EF6">
        <w:t xml:space="preserve"> </w:t>
      </w:r>
      <w:r w:rsidRPr="00D00EF6">
        <w:t>되어있는</w:t>
      </w:r>
      <w:r w:rsidRPr="00D00EF6">
        <w:t xml:space="preserve"> </w:t>
      </w:r>
      <w:r w:rsidRPr="00D00EF6">
        <w:rPr>
          <w:rFonts w:hint="eastAsia"/>
        </w:rPr>
        <w:t>Free</w:t>
      </w:r>
      <w:r w:rsidRPr="00D00EF6">
        <w:t>로</w:t>
      </w:r>
      <w:r w:rsidRPr="00D00EF6">
        <w:t xml:space="preserve"> </w:t>
      </w:r>
      <w:r w:rsidRPr="00D00EF6">
        <w:t>가입하도록</w:t>
      </w:r>
      <w:r w:rsidRPr="00D00EF6">
        <w:t xml:space="preserve"> </w:t>
      </w:r>
      <w:r w:rsidRPr="00D00EF6">
        <w:t>한다</w:t>
      </w:r>
      <w:r w:rsidRPr="00D00EF6">
        <w:rPr>
          <w:rFonts w:hint="eastAsia"/>
        </w:rPr>
        <w:t xml:space="preserve">. Finish </w:t>
      </w:r>
      <w:r w:rsidR="00707FE7">
        <w:t xml:space="preserve">sign up </w:t>
      </w:r>
      <w:r w:rsidRPr="00D00EF6">
        <w:t>버튼을</w:t>
      </w:r>
      <w:r w:rsidRPr="00D00EF6">
        <w:t xml:space="preserve"> </w:t>
      </w:r>
      <w:r w:rsidRPr="00D00EF6">
        <w:t>누르면</w:t>
      </w:r>
      <w:r w:rsidRPr="00D00EF6">
        <w:t xml:space="preserve"> </w:t>
      </w:r>
      <w:r w:rsidRPr="00D00EF6">
        <w:t>가입할</w:t>
      </w:r>
      <w:r w:rsidRPr="00D00EF6">
        <w:t xml:space="preserve"> </w:t>
      </w:r>
      <w:r w:rsidRPr="00D00EF6">
        <w:t>때</w:t>
      </w:r>
      <w:r w:rsidRPr="00D00EF6">
        <w:t xml:space="preserve"> </w:t>
      </w:r>
      <w:r w:rsidRPr="00D00EF6">
        <w:t>입력했었던</w:t>
      </w:r>
      <w:r w:rsidRPr="00D00EF6">
        <w:t xml:space="preserve"> </w:t>
      </w:r>
      <w:r w:rsidRPr="00D00EF6">
        <w:t>이메일로</w:t>
      </w:r>
      <w:r w:rsidRPr="00D00EF6">
        <w:t xml:space="preserve"> </w:t>
      </w:r>
      <w:r w:rsidRPr="00D00EF6">
        <w:t>가입</w:t>
      </w:r>
      <w:r w:rsidRPr="00D00EF6">
        <w:t xml:space="preserve"> </w:t>
      </w:r>
      <w:r w:rsidRPr="00D00EF6">
        <w:t>확인</w:t>
      </w:r>
      <w:r w:rsidRPr="00D00EF6">
        <w:t xml:space="preserve"> </w:t>
      </w:r>
      <w:r w:rsidRPr="00D00EF6">
        <w:t>이메일이</w:t>
      </w:r>
      <w:r w:rsidRPr="00D00EF6">
        <w:t xml:space="preserve"> </w:t>
      </w:r>
      <w:r w:rsidRPr="00D00EF6">
        <w:t>도착한다</w:t>
      </w:r>
      <w:r w:rsidRPr="00D00EF6">
        <w:rPr>
          <w:rFonts w:hint="eastAsia"/>
        </w:rPr>
        <w:t xml:space="preserve">. </w:t>
      </w:r>
      <w:r w:rsidRPr="00D00EF6">
        <w:t>도착한</w:t>
      </w:r>
      <w:r w:rsidRPr="00D00EF6">
        <w:t xml:space="preserve"> </w:t>
      </w:r>
      <w:r w:rsidRPr="00D00EF6">
        <w:t>메일</w:t>
      </w:r>
      <w:r w:rsidRPr="00D00EF6">
        <w:t xml:space="preserve"> </w:t>
      </w:r>
      <w:r w:rsidRPr="00D00EF6">
        <w:t>내에</w:t>
      </w:r>
      <w:r w:rsidRPr="00D00EF6">
        <w:t xml:space="preserve"> </w:t>
      </w:r>
      <w:r w:rsidRPr="00D00EF6">
        <w:t>버튼을</w:t>
      </w:r>
      <w:r w:rsidRPr="00D00EF6">
        <w:t xml:space="preserve"> </w:t>
      </w:r>
      <w:r w:rsidRPr="00D00EF6">
        <w:t>클릭하여</w:t>
      </w:r>
      <w:r w:rsidRPr="00D00EF6">
        <w:t xml:space="preserve"> </w:t>
      </w:r>
      <w:r w:rsidRPr="00D00EF6">
        <w:t>승인만</w:t>
      </w:r>
      <w:r w:rsidRPr="00D00EF6">
        <w:t xml:space="preserve"> </w:t>
      </w:r>
      <w:r w:rsidRPr="00D00EF6">
        <w:t>해주면</w:t>
      </w:r>
      <w:r w:rsidRPr="00D00EF6">
        <w:t xml:space="preserve"> </w:t>
      </w:r>
      <w:r w:rsidRPr="00D00EF6">
        <w:t>최종</w:t>
      </w:r>
      <w:r w:rsidRPr="00D00EF6">
        <w:t xml:space="preserve"> </w:t>
      </w:r>
      <w:r w:rsidRPr="00D00EF6">
        <w:t>가입이</w:t>
      </w:r>
      <w:r w:rsidRPr="00D00EF6">
        <w:t xml:space="preserve"> </w:t>
      </w:r>
      <w:r w:rsidRPr="00D00EF6">
        <w:t>된다</w:t>
      </w:r>
      <w:r w:rsidRPr="00D00EF6">
        <w:rPr>
          <w:rFonts w:hint="eastAsia"/>
        </w:rPr>
        <w:t>.</w:t>
      </w:r>
    </w:p>
    <w:p w:rsidR="00715AEB" w:rsidRDefault="00715AEB" w:rsidP="00F15B7A">
      <w:pPr>
        <w:rPr>
          <w:lang w:eastAsia="ko-KR"/>
        </w:rPr>
      </w:pPr>
    </w:p>
    <w:p w:rsidR="00715AEB" w:rsidRDefault="00715AEB" w:rsidP="00F15B7A">
      <w:pPr>
        <w:rPr>
          <w:lang w:eastAsia="ko-KR"/>
        </w:rPr>
      </w:pPr>
    </w:p>
    <w:p w:rsidR="00715AEB" w:rsidRDefault="00715AEB" w:rsidP="00F15B7A">
      <w:pPr>
        <w:rPr>
          <w:lang w:eastAsia="ko-KR"/>
        </w:rPr>
      </w:pPr>
      <w:r w:rsidRPr="00D00EF6">
        <w:rPr>
          <w:noProof/>
          <w:lang w:eastAsia="ko-KR"/>
        </w:rPr>
        <w:lastRenderedPageBreak/>
        <w:drawing>
          <wp:inline distT="0" distB="0" distL="0" distR="0" wp14:anchorId="4BF73FCC" wp14:editId="67574342">
            <wp:extent cx="5818393" cy="4695825"/>
            <wp:effectExtent l="0" t="0" r="0" b="0"/>
            <wp:docPr id="260" name="그림 260" descr="EMB0000331c1a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3298520" descr="EMB0000331c1a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97" cy="472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EB" w:rsidRDefault="00715AEB" w:rsidP="00F15B7A">
      <w:pPr>
        <w:rPr>
          <w:lang w:eastAsia="ko-KR"/>
        </w:rPr>
      </w:pPr>
    </w:p>
    <w:p w:rsidR="006B1D95" w:rsidRPr="00835A67" w:rsidRDefault="00BC119F" w:rsidP="006B1D95">
      <w:pPr>
        <w:rPr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깃허브란</w:t>
      </w:r>
      <w:proofErr w:type="spellEnd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?</w:t>
      </w:r>
    </w:p>
    <w:p w:rsidR="004156AC" w:rsidRDefault="00BC119F" w:rsidP="00025B1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깃허브는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호스팅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호스팅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 w:rsidR="0057353B">
        <w:rPr>
          <w:rFonts w:hint="eastAsia"/>
          <w:lang w:eastAsia="ko-KR"/>
        </w:rPr>
        <w:t>로는</w:t>
      </w:r>
      <w:r w:rsidR="0057353B">
        <w:rPr>
          <w:rFonts w:hint="eastAsia"/>
          <w:lang w:eastAsia="ko-KR"/>
        </w:rPr>
        <w:t xml:space="preserve"> </w:t>
      </w:r>
      <w:proofErr w:type="spellStart"/>
      <w:r w:rsidR="0057353B">
        <w:rPr>
          <w:rFonts w:hint="eastAsia"/>
          <w:lang w:eastAsia="ko-KR"/>
        </w:rPr>
        <w:t>깃허브</w:t>
      </w:r>
      <w:proofErr w:type="spellEnd"/>
      <w:r w:rsidR="0057353B">
        <w:rPr>
          <w:rFonts w:hint="eastAsia"/>
          <w:lang w:eastAsia="ko-KR"/>
        </w:rPr>
        <w:t>(</w:t>
      </w:r>
      <w:proofErr w:type="spellStart"/>
      <w:r w:rsidR="0057353B">
        <w:rPr>
          <w:lang w:eastAsia="ko-KR"/>
        </w:rPr>
        <w:t>GitHub</w:t>
      </w:r>
      <w:proofErr w:type="spellEnd"/>
      <w:r w:rsidR="0057353B">
        <w:rPr>
          <w:rFonts w:hint="eastAsia"/>
          <w:lang w:eastAsia="ko-KR"/>
        </w:rPr>
        <w:t>)</w:t>
      </w:r>
      <w:r w:rsidR="0057353B">
        <w:rPr>
          <w:rFonts w:hint="eastAsia"/>
          <w:lang w:eastAsia="ko-KR"/>
        </w:rPr>
        <w:t>와</w:t>
      </w:r>
      <w:r w:rsidR="0057353B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깃랩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GitLab</w:t>
      </w:r>
      <w:proofErr w:type="spellEnd"/>
      <w:r>
        <w:rPr>
          <w:lang w:eastAsia="ko-KR"/>
        </w:rPr>
        <w:t>)</w:t>
      </w:r>
      <w:r w:rsidR="00320589">
        <w:rPr>
          <w:rFonts w:hint="eastAsia"/>
          <w:lang w:eastAsia="ko-KR"/>
        </w:rPr>
        <w:t>이</w:t>
      </w:r>
      <w:r w:rsidR="00320589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대표적으로</w:t>
      </w:r>
      <w:r w:rsidR="0057353B">
        <w:rPr>
          <w:lang w:eastAsia="ko-KR"/>
        </w:rPr>
        <w:t xml:space="preserve">, </w:t>
      </w:r>
      <w:proofErr w:type="spellStart"/>
      <w:r w:rsidR="0057353B">
        <w:rPr>
          <w:rFonts w:hint="eastAsia"/>
          <w:lang w:eastAsia="ko-KR"/>
        </w:rPr>
        <w:t>깃허브는</w:t>
      </w:r>
      <w:proofErr w:type="spellEnd"/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개인이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공개로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웹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서비스로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활용하면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무료이며</w:t>
      </w:r>
      <w:r w:rsidR="0057353B">
        <w:rPr>
          <w:rFonts w:hint="eastAsia"/>
          <w:lang w:eastAsia="ko-KR"/>
        </w:rPr>
        <w:t>,</w:t>
      </w:r>
      <w:r w:rsidR="0057353B">
        <w:rPr>
          <w:lang w:eastAsia="ko-KR"/>
        </w:rPr>
        <w:t xml:space="preserve"> </w:t>
      </w:r>
      <w:proofErr w:type="spellStart"/>
      <w:r w:rsidR="0057353B">
        <w:rPr>
          <w:rFonts w:hint="eastAsia"/>
          <w:lang w:eastAsia="ko-KR"/>
        </w:rPr>
        <w:t>깃랩은</w:t>
      </w:r>
      <w:proofErr w:type="spellEnd"/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소수의</w:t>
      </w:r>
      <w:r w:rsidR="0057353B">
        <w:rPr>
          <w:rFonts w:hint="eastAsia"/>
          <w:lang w:eastAsia="ko-KR"/>
        </w:rPr>
        <w:t xml:space="preserve"> </w:t>
      </w:r>
      <w:r w:rsidR="0057353B">
        <w:rPr>
          <w:rFonts w:hint="eastAsia"/>
          <w:lang w:eastAsia="ko-KR"/>
        </w:rPr>
        <w:t>팀원이</w:t>
      </w:r>
      <w:r w:rsidR="0057353B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프로젝트를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수행하는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웹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서비스로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활용해도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무료이다</w:t>
      </w:r>
      <w:r w:rsidR="00025B18">
        <w:rPr>
          <w:rFonts w:hint="eastAsia"/>
          <w:lang w:eastAsia="ko-KR"/>
        </w:rPr>
        <w:t>.</w:t>
      </w:r>
      <w:r w:rsidR="00025B18">
        <w:rPr>
          <w:lang w:eastAsia="ko-KR"/>
        </w:rPr>
        <w:t xml:space="preserve"> </w:t>
      </w:r>
      <w:proofErr w:type="spellStart"/>
      <w:r w:rsidR="00025B18">
        <w:rPr>
          <w:rFonts w:hint="eastAsia"/>
          <w:lang w:eastAsia="ko-KR"/>
        </w:rPr>
        <w:t>깃허브는</w:t>
      </w:r>
      <w:proofErr w:type="spellEnd"/>
      <w:r w:rsidR="00025B18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대표적인</w:t>
      </w:r>
      <w:r w:rsidR="00320589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오픈</w:t>
      </w:r>
      <w:r w:rsidR="00320589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소스</w:t>
      </w:r>
      <w:r w:rsidR="00320589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프로젝트</w:t>
      </w:r>
      <w:r w:rsidR="00025B18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저장소로도</w:t>
      </w:r>
      <w:r w:rsidR="00320589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널리</w:t>
      </w:r>
      <w:r w:rsidR="00320589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활용되고</w:t>
      </w:r>
      <w:r w:rsidR="00320589">
        <w:rPr>
          <w:rFonts w:hint="eastAsia"/>
          <w:lang w:eastAsia="ko-KR"/>
        </w:rPr>
        <w:t xml:space="preserve"> </w:t>
      </w:r>
      <w:r w:rsidR="00320589">
        <w:rPr>
          <w:rFonts w:hint="eastAsia"/>
          <w:lang w:eastAsia="ko-KR"/>
        </w:rPr>
        <w:t>있</w:t>
      </w:r>
      <w:r w:rsidR="00025B18">
        <w:rPr>
          <w:rFonts w:hint="eastAsia"/>
          <w:lang w:eastAsia="ko-KR"/>
        </w:rPr>
        <w:t>는데</w:t>
      </w:r>
      <w:r w:rsidR="00025B18">
        <w:rPr>
          <w:rFonts w:hint="eastAsia"/>
          <w:lang w:eastAsia="ko-KR"/>
        </w:rPr>
        <w:t>,</w:t>
      </w:r>
      <w:r w:rsidR="00025B18">
        <w:rPr>
          <w:lang w:eastAsia="ko-KR"/>
        </w:rPr>
        <w:t xml:space="preserve"> </w:t>
      </w:r>
      <w:r w:rsidR="00025B18">
        <w:rPr>
          <w:rFonts w:hint="eastAsia"/>
          <w:lang w:eastAsia="ko-KR"/>
        </w:rPr>
        <w:t>오픈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소스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프로젝트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저장소의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대표적인</w:t>
      </w:r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사이트로는</w:t>
      </w:r>
      <w:r w:rsidR="00025B18">
        <w:rPr>
          <w:rFonts w:hint="eastAsia"/>
          <w:lang w:eastAsia="ko-KR"/>
        </w:rPr>
        <w:t xml:space="preserve"> </w:t>
      </w:r>
      <w:proofErr w:type="spellStart"/>
      <w:r w:rsidR="00025B18">
        <w:rPr>
          <w:rFonts w:hint="eastAsia"/>
          <w:lang w:eastAsia="ko-KR"/>
        </w:rPr>
        <w:t>소스포지</w:t>
      </w:r>
      <w:proofErr w:type="spellEnd"/>
      <w:r w:rsidR="00025B18">
        <w:rPr>
          <w:rFonts w:hint="eastAsia"/>
          <w:lang w:eastAsia="ko-KR"/>
        </w:rPr>
        <w:t>(</w:t>
      </w:r>
      <w:proofErr w:type="spellStart"/>
      <w:r w:rsidR="00025B18">
        <w:rPr>
          <w:lang w:eastAsia="ko-KR"/>
        </w:rPr>
        <w:t>SourceForge</w:t>
      </w:r>
      <w:proofErr w:type="spellEnd"/>
      <w:r w:rsidR="00025B18">
        <w:rPr>
          <w:lang w:eastAsia="ko-KR"/>
        </w:rPr>
        <w:t>)</w:t>
      </w:r>
      <w:r w:rsidR="00025B18">
        <w:rPr>
          <w:rFonts w:hint="eastAsia"/>
          <w:lang w:eastAsia="ko-KR"/>
        </w:rPr>
        <w:t>와</w:t>
      </w:r>
      <w:r w:rsidR="00025B18">
        <w:rPr>
          <w:lang w:eastAsia="ko-KR"/>
        </w:rPr>
        <w:t xml:space="preserve"> </w:t>
      </w:r>
      <w:proofErr w:type="spellStart"/>
      <w:r w:rsidR="00025B18">
        <w:rPr>
          <w:rFonts w:hint="eastAsia"/>
          <w:lang w:eastAsia="ko-KR"/>
        </w:rPr>
        <w:t>구글</w:t>
      </w:r>
      <w:proofErr w:type="spellEnd"/>
      <w:r w:rsidR="00025B18">
        <w:rPr>
          <w:rFonts w:hint="eastAsia"/>
          <w:lang w:eastAsia="ko-KR"/>
        </w:rPr>
        <w:t xml:space="preserve"> </w:t>
      </w:r>
      <w:r w:rsidR="00025B18">
        <w:rPr>
          <w:rFonts w:hint="eastAsia"/>
          <w:lang w:eastAsia="ko-KR"/>
        </w:rPr>
        <w:t>코드</w:t>
      </w:r>
      <w:r w:rsidR="00025B18">
        <w:rPr>
          <w:rFonts w:hint="eastAsia"/>
          <w:lang w:eastAsia="ko-KR"/>
        </w:rPr>
        <w:t>(</w:t>
      </w:r>
      <w:proofErr w:type="spellStart"/>
      <w:r w:rsidR="00025B18">
        <w:rPr>
          <w:lang w:eastAsia="ko-KR"/>
        </w:rPr>
        <w:t>ZGoogle</w:t>
      </w:r>
      <w:proofErr w:type="spellEnd"/>
      <w:r w:rsidR="00025B18">
        <w:rPr>
          <w:lang w:eastAsia="ko-KR"/>
        </w:rPr>
        <w:t xml:space="preserve"> Code) </w:t>
      </w:r>
      <w:r w:rsidR="00025B18">
        <w:rPr>
          <w:rFonts w:hint="eastAsia"/>
          <w:lang w:eastAsia="ko-KR"/>
        </w:rPr>
        <w:t>등이</w:t>
      </w:r>
      <w:r w:rsidR="00025B18">
        <w:rPr>
          <w:lang w:eastAsia="ko-KR"/>
        </w:rPr>
        <w:t xml:space="preserve"> </w:t>
      </w:r>
      <w:r w:rsidR="00025B18">
        <w:rPr>
          <w:rFonts w:hint="eastAsia"/>
          <w:lang w:eastAsia="ko-KR"/>
        </w:rPr>
        <w:t>있다</w:t>
      </w:r>
      <w:r w:rsidR="00025B18">
        <w:rPr>
          <w:rFonts w:hint="eastAsia"/>
          <w:lang w:eastAsia="ko-KR"/>
        </w:rPr>
        <w:t>.</w:t>
      </w:r>
      <w:r w:rsidR="00025B18">
        <w:rPr>
          <w:lang w:eastAsia="ko-KR"/>
        </w:rPr>
        <w:t xml:space="preserve"> </w:t>
      </w:r>
    </w:p>
    <w:p w:rsidR="00141115" w:rsidRPr="00141115" w:rsidRDefault="00141115" w:rsidP="00141115">
      <w:pPr>
        <w:rPr>
          <w:lang w:eastAsia="ko-KR"/>
        </w:rPr>
      </w:pPr>
      <w:r w:rsidRPr="00141115"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소스란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소프트웨어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등을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만들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때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해당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소스코드를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무료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공개</w:t>
      </w:r>
      <w:r w:rsidRPr="00141115">
        <w:rPr>
          <w:rFonts w:hint="eastAsia"/>
          <w:lang w:eastAsia="ko-KR"/>
        </w:rPr>
        <w:t xml:space="preserve">, </w:t>
      </w:r>
      <w:r w:rsidRPr="00141115">
        <w:rPr>
          <w:rFonts w:hint="eastAsia"/>
          <w:lang w:eastAsia="ko-KR"/>
        </w:rPr>
        <w:t>배포하는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 w:rsidRPr="00141115">
        <w:rPr>
          <w:rFonts w:hint="eastAsia"/>
          <w:lang w:eastAsia="ko-KR"/>
        </w:rPr>
        <w:t>리눅스</w:t>
      </w:r>
      <w:proofErr w:type="spellEnd"/>
      <w:r w:rsidRPr="00141115">
        <w:rPr>
          <w:rFonts w:hint="eastAsia"/>
          <w:lang w:eastAsia="ko-KR"/>
        </w:rPr>
        <w:t xml:space="preserve">(Linux) </w:t>
      </w:r>
      <w:r w:rsidRPr="00141115">
        <w:rPr>
          <w:rFonts w:hint="eastAsia"/>
          <w:lang w:eastAsia="ko-KR"/>
        </w:rPr>
        <w:t>운영체제가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대표적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41115"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소스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누구나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무료로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이용할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수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141115">
        <w:rPr>
          <w:rFonts w:hint="eastAsia"/>
          <w:lang w:eastAsia="ko-KR"/>
        </w:rPr>
        <w:t>공개된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lastRenderedPageBreak/>
        <w:t>코드를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기반으로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프로그램을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마음대로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변형할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수도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있다</w:t>
      </w:r>
      <w:r w:rsidRPr="001411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41115">
        <w:rPr>
          <w:rFonts w:hint="eastAsia"/>
          <w:lang w:eastAsia="ko-KR"/>
        </w:rPr>
        <w:t>인터넷을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이용하는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다수의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기술자가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소프트웨어를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공동으로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개발할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경우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보다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나은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소프트웨어를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단기간에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개발할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수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있다는</w:t>
      </w:r>
      <w:r w:rsidRPr="00141115"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개념에서</w:t>
      </w:r>
      <w:r w:rsidRPr="0014111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소스가</w:t>
      </w:r>
      <w:r>
        <w:rPr>
          <w:rFonts w:hint="eastAsia"/>
          <w:lang w:eastAsia="ko-KR"/>
        </w:rPr>
        <w:t xml:space="preserve"> </w:t>
      </w:r>
      <w:r w:rsidRPr="00141115">
        <w:rPr>
          <w:rFonts w:hint="eastAsia"/>
          <w:lang w:eastAsia="ko-KR"/>
        </w:rPr>
        <w:t>추진</w:t>
      </w:r>
      <w:r>
        <w:rPr>
          <w:rFonts w:hint="eastAsia"/>
          <w:lang w:eastAsia="ko-KR"/>
        </w:rPr>
        <w:t>되었</w:t>
      </w:r>
      <w:r w:rsidRPr="00141115">
        <w:rPr>
          <w:rFonts w:hint="eastAsia"/>
          <w:lang w:eastAsia="ko-KR"/>
        </w:rPr>
        <w:t>다</w:t>
      </w:r>
      <w:r w:rsidRPr="00141115">
        <w:rPr>
          <w:rFonts w:hint="eastAsia"/>
          <w:lang w:eastAsia="ko-KR"/>
        </w:rPr>
        <w:t xml:space="preserve">. </w:t>
      </w:r>
    </w:p>
    <w:p w:rsidR="00025B18" w:rsidRDefault="00025B18" w:rsidP="00025B18">
      <w:pPr>
        <w:rPr>
          <w:lang w:eastAsia="ko-KR"/>
        </w:rPr>
      </w:pPr>
      <w:r>
        <w:rPr>
          <w:rFonts w:hint="eastAsia"/>
          <w:lang w:eastAsia="ko-KR"/>
        </w:rPr>
        <w:t>깃</w:t>
      </w:r>
      <w:r>
        <w:t>은</w:t>
      </w:r>
      <w:r>
        <w:t> 2006</w:t>
      </w:r>
      <w:r>
        <w:t>년경</w:t>
      </w:r>
      <w:r>
        <w:t xml:space="preserve"> </w:t>
      </w:r>
      <w:r>
        <w:rPr>
          <w:rFonts w:hint="eastAsia"/>
          <w:lang w:eastAsia="ko-KR"/>
        </w:rPr>
        <w:t>비트키퍼</w:t>
      </w:r>
      <w:r>
        <w:rPr>
          <w:rFonts w:hint="eastAsia"/>
          <w:lang w:eastAsia="ko-KR"/>
        </w:rPr>
        <w:t>(</w:t>
      </w:r>
      <w:proofErr w:type="spellStart"/>
      <w:r>
        <w:t>BitKeeper</w:t>
      </w:r>
      <w:proofErr w:type="spellEnd"/>
      <w:r>
        <w:t>)</w:t>
      </w:r>
      <w:r>
        <w:t>라는</w:t>
      </w:r>
      <w:r>
        <w:t xml:space="preserve"> </w:t>
      </w:r>
      <w:r>
        <w:t>리눅스</w:t>
      </w:r>
      <w:r>
        <w:t xml:space="preserve"> </w:t>
      </w:r>
      <w:r>
        <w:t>커널</w:t>
      </w:r>
      <w:r>
        <w:t xml:space="preserve"> </w:t>
      </w:r>
      <w:r>
        <w:t>개발에</w:t>
      </w:r>
      <w:r>
        <w:t xml:space="preserve"> </w:t>
      </w:r>
      <w:r>
        <w:t>쓰던</w:t>
      </w:r>
      <w:r>
        <w:t> </w:t>
      </w:r>
      <w:r>
        <w:t>분산형</w:t>
      </w:r>
      <w:r>
        <w:t xml:space="preserve"> </w:t>
      </w:r>
      <w:r>
        <w:t>패치</w:t>
      </w:r>
      <w:r>
        <w:t xml:space="preserve"> </w:t>
      </w:r>
      <w:r>
        <w:t>도구에</w:t>
      </w:r>
      <w:r>
        <w:t xml:space="preserve"> </w:t>
      </w:r>
      <w:r>
        <w:t>대한</w:t>
      </w:r>
      <w:r>
        <w:t xml:space="preserve"> </w:t>
      </w:r>
      <w:r>
        <w:t>대안으로</w:t>
      </w:r>
      <w:r>
        <w:t xml:space="preserve"> </w:t>
      </w:r>
      <w:r>
        <w:t>리누스</w:t>
      </w:r>
      <w:r>
        <w:t xml:space="preserve"> </w:t>
      </w:r>
      <w:r>
        <w:t>토발즈가</w:t>
      </w:r>
      <w:r>
        <w:t xml:space="preserve"> </w:t>
      </w:r>
      <w:r>
        <w:t>직접</w:t>
      </w:r>
      <w:r>
        <w:t xml:space="preserve"> </w:t>
      </w:r>
      <w:r>
        <w:t>개발한</w:t>
      </w:r>
      <w:r>
        <w:t xml:space="preserve"> </w:t>
      </w:r>
      <w:r>
        <w:t>분산형</w:t>
      </w:r>
      <w:r>
        <w:t xml:space="preserve"> </w:t>
      </w:r>
      <w:r>
        <w:t>소스</w:t>
      </w:r>
      <w: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t>시스템</w:t>
      </w:r>
      <w:r>
        <w:t>(</w:t>
      </w:r>
      <w:r>
        <w:rPr>
          <w:rFonts w:hint="eastAsia"/>
          <w:lang w:eastAsia="ko-KR"/>
        </w:rPr>
        <w:t xml:space="preserve">Distributed </w:t>
      </w:r>
      <w:r>
        <w:t>Source Control Management)</w:t>
      </w:r>
      <w:r>
        <w:rPr>
          <w:rFonts w:hint="eastAsia"/>
        </w:rPr>
        <w:t>이다</w:t>
      </w:r>
      <w:r>
        <w:t xml:space="preserve">. </w:t>
      </w:r>
    </w:p>
    <w:p w:rsidR="00BC119F" w:rsidRDefault="00BC119F" w:rsidP="006B1D95">
      <w:pPr>
        <w:rPr>
          <w:lang w:eastAsia="ko-KR"/>
        </w:rPr>
      </w:pPr>
    </w:p>
    <w:p w:rsidR="00320589" w:rsidRPr="006B1D95" w:rsidRDefault="00320589" w:rsidP="00320589">
      <w:pPr>
        <w:rPr>
          <w:sz w:val="22"/>
          <w:bdr w:val="single" w:sz="4" w:space="0" w:color="auto"/>
          <w:lang w:eastAsia="ko-KR"/>
        </w:rPr>
      </w:pPr>
      <w:proofErr w:type="spellStart"/>
      <w:r w:rsidRPr="00835A67"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깃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허브</w:t>
      </w:r>
      <w:proofErr w:type="spellEnd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사인인</w:t>
      </w:r>
    </w:p>
    <w:p w:rsidR="00DF71CE" w:rsidRDefault="00320589" w:rsidP="00DF71CE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계정을</w:t>
      </w:r>
      <w:r w:rsidR="00A86536">
        <w:rPr>
          <w:rFonts w:hint="eastAsia"/>
          <w:lang w:eastAsia="ko-KR"/>
        </w:rPr>
        <w:t xml:space="preserve"> </w:t>
      </w:r>
      <w:r w:rsidR="00A86536">
        <w:rPr>
          <w:rFonts w:hint="eastAsia"/>
          <w:lang w:eastAsia="ko-KR"/>
        </w:rPr>
        <w:t>만들었으니</w:t>
      </w:r>
      <w:r w:rsidR="00A86536">
        <w:rPr>
          <w:rFonts w:hint="eastAsia"/>
          <w:lang w:eastAsia="ko-KR"/>
        </w:rPr>
        <w:t xml:space="preserve"> </w:t>
      </w:r>
      <w:proofErr w:type="spellStart"/>
      <w:r w:rsidR="00A86536">
        <w:rPr>
          <w:rFonts w:hint="eastAsia"/>
          <w:lang w:eastAsia="ko-KR"/>
        </w:rPr>
        <w:t>깃허브</w:t>
      </w:r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로그인을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[Sign in]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972FA0">
        <w:rPr>
          <w:rFonts w:hint="eastAsia"/>
          <w:lang w:eastAsia="ko-KR"/>
        </w:rPr>
        <w:t>클릭하여</w:t>
      </w:r>
      <w:r w:rsidR="00972FA0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사용자이름이나</w:t>
      </w:r>
      <w:r w:rsidR="00DF71CE">
        <w:rPr>
          <w:rFonts w:hint="eastAsia"/>
          <w:lang w:eastAsia="ko-KR"/>
        </w:rPr>
        <w:t xml:space="preserve"> </w:t>
      </w:r>
      <w:proofErr w:type="spellStart"/>
      <w:r w:rsidR="00DF71CE">
        <w:rPr>
          <w:rFonts w:hint="eastAsia"/>
          <w:lang w:eastAsia="ko-KR"/>
        </w:rPr>
        <w:t>이메일주소와</w:t>
      </w:r>
      <w:proofErr w:type="spellEnd"/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암호를</w:t>
      </w:r>
      <w:r w:rsidR="00DF71CE">
        <w:rPr>
          <w:rFonts w:hint="eastAsia"/>
          <w:lang w:eastAsia="ko-KR"/>
        </w:rPr>
        <w:t xml:space="preserve"> </w:t>
      </w:r>
      <w:r w:rsidR="00DF71CE">
        <w:rPr>
          <w:rFonts w:hint="eastAsia"/>
          <w:lang w:eastAsia="ko-KR"/>
        </w:rPr>
        <w:t>입력한다</w:t>
      </w:r>
      <w:r w:rsidR="00DF71CE">
        <w:rPr>
          <w:rFonts w:hint="eastAsia"/>
          <w:lang w:eastAsia="ko-KR"/>
        </w:rPr>
        <w:t>.</w:t>
      </w:r>
      <w:r w:rsidR="00DF71CE">
        <w:rPr>
          <w:lang w:eastAsia="ko-KR"/>
        </w:rPr>
        <w:t xml:space="preserve"> </w:t>
      </w:r>
    </w:p>
    <w:p w:rsidR="00320589" w:rsidRDefault="00320589" w:rsidP="00DF71CE">
      <w:pPr>
        <w:rPr>
          <w:lang w:eastAsia="ko-KR"/>
        </w:rPr>
      </w:pPr>
    </w:p>
    <w:p w:rsidR="00320589" w:rsidRDefault="00DF71CE" w:rsidP="0032058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B3BE5E" wp14:editId="00135F30">
            <wp:extent cx="3440290" cy="4038600"/>
            <wp:effectExtent l="0" t="0" r="8255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695" cy="40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C0" w:rsidRDefault="005E56C0" w:rsidP="00320589">
      <w:pPr>
        <w:rPr>
          <w:lang w:eastAsia="ko-KR"/>
        </w:rPr>
      </w:pPr>
    </w:p>
    <w:p w:rsidR="00B43A55" w:rsidRPr="003919CC" w:rsidRDefault="00B43A55" w:rsidP="00B43A55">
      <w:pPr>
        <w:pStyle w:val="2"/>
        <w:spacing w:before="240" w:after="240"/>
        <w:rPr>
          <w:lang w:eastAsia="ko-KR"/>
        </w:rPr>
      </w:pPr>
      <w:bookmarkStart w:id="9" w:name="_Toc461971966"/>
      <w:proofErr w:type="spellStart"/>
      <w:r>
        <w:rPr>
          <w:rFonts w:hint="eastAsia"/>
          <w:lang w:eastAsia="ko-KR"/>
        </w:rPr>
        <w:lastRenderedPageBreak/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bookmarkEnd w:id="9"/>
      <w:r>
        <w:rPr>
          <w:rFonts w:hint="eastAsia"/>
          <w:lang w:eastAsia="ko-KR"/>
        </w:rPr>
        <w:t xml:space="preserve"> </w:t>
      </w:r>
    </w:p>
    <w:p w:rsidR="00B43A55" w:rsidRPr="00835A67" w:rsidRDefault="00B43A55" w:rsidP="00B43A55">
      <w:pPr>
        <w:rPr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깃허브에</w:t>
      </w:r>
      <w:proofErr w:type="spellEnd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저장소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만들기</w:t>
      </w:r>
    </w:p>
    <w:p w:rsidR="00380055" w:rsidRDefault="00DC1007" w:rsidP="00B43A55">
      <w:pPr>
        <w:rPr>
          <w:lang w:eastAsia="ko-KR"/>
        </w:rPr>
      </w:pP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관리에서</w:t>
      </w:r>
      <w:r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저장소</w:t>
      </w:r>
      <w:r w:rsidR="00B43A55">
        <w:rPr>
          <w:rFonts w:hint="eastAsia"/>
          <w:lang w:eastAsia="ko-KR"/>
        </w:rPr>
        <w:t>(</w:t>
      </w:r>
      <w:r w:rsidR="00B43A55">
        <w:rPr>
          <w:lang w:eastAsia="ko-KR"/>
        </w:rPr>
        <w:t>Repository)</w:t>
      </w:r>
      <w:r w:rsidR="00B43A55">
        <w:rPr>
          <w:rFonts w:hint="eastAsia"/>
          <w:lang w:eastAsia="ko-KR"/>
        </w:rPr>
        <w:t>는</w:t>
      </w:r>
      <w:r w:rsidR="00B43A55">
        <w:rPr>
          <w:lang w:eastAsia="ko-KR"/>
        </w:rPr>
        <w:t xml:space="preserve"> </w:t>
      </w:r>
      <w:r w:rsidR="00200EF9">
        <w:rPr>
          <w:rFonts w:hint="eastAsia"/>
          <w:lang w:eastAsia="ko-KR"/>
        </w:rPr>
        <w:t>수행하는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프로젝트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관련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파일이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저장되는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장소로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일반적으로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데스크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탑이나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서버의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폴더에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해당</w:t>
      </w:r>
      <w:r w:rsidR="00200EF9">
        <w:rPr>
          <w:rFonts w:hint="eastAsia"/>
          <w:lang w:eastAsia="ko-KR"/>
        </w:rPr>
        <w:t>된</w:t>
      </w:r>
      <w:r w:rsidR="00B43A55">
        <w:rPr>
          <w:rFonts w:hint="eastAsia"/>
          <w:lang w:eastAsia="ko-KR"/>
        </w:rPr>
        <w:t>다</w:t>
      </w:r>
      <w:r w:rsidR="00B43A55">
        <w:rPr>
          <w:rFonts w:hint="eastAsia"/>
          <w:lang w:eastAsia="ko-KR"/>
        </w:rPr>
        <w:t>.</w:t>
      </w:r>
      <w:r w:rsidR="00B43A55">
        <w:rPr>
          <w:lang w:eastAsia="ko-KR"/>
        </w:rPr>
        <w:t xml:space="preserve"> </w:t>
      </w:r>
      <w:r w:rsidR="00B43A55">
        <w:rPr>
          <w:rFonts w:hint="eastAsia"/>
          <w:lang w:eastAsia="ko-KR"/>
        </w:rPr>
        <w:t>저장소는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데스크</w:t>
      </w:r>
      <w:r w:rsidR="00B43A55">
        <w:rPr>
          <w:rFonts w:hint="eastAsia"/>
          <w:lang w:eastAsia="ko-KR"/>
        </w:rPr>
        <w:t xml:space="preserve"> </w:t>
      </w:r>
      <w:r w:rsidR="00B43A55">
        <w:rPr>
          <w:rFonts w:hint="eastAsia"/>
          <w:lang w:eastAsia="ko-KR"/>
        </w:rPr>
        <w:t>탑</w:t>
      </w:r>
      <w:r w:rsidR="00380055">
        <w:rPr>
          <w:rFonts w:hint="eastAsia"/>
          <w:lang w:eastAsia="ko-KR"/>
        </w:rPr>
        <w:t>의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저장소인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지역저장소와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서버의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저장소인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원격저장소로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나눌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수</w:t>
      </w:r>
      <w:r w:rsidR="00380055">
        <w:rPr>
          <w:rFonts w:hint="eastAsia"/>
          <w:lang w:eastAsia="ko-KR"/>
        </w:rPr>
        <w:t xml:space="preserve"> </w:t>
      </w:r>
      <w:r w:rsidR="00380055">
        <w:rPr>
          <w:rFonts w:hint="eastAsia"/>
          <w:lang w:eastAsia="ko-KR"/>
        </w:rPr>
        <w:t>있다</w:t>
      </w:r>
      <w:r w:rsidR="00380055">
        <w:rPr>
          <w:rFonts w:hint="eastAsia"/>
          <w:lang w:eastAsia="ko-KR"/>
        </w:rPr>
        <w:t>.</w:t>
      </w:r>
    </w:p>
    <w:p w:rsidR="00380055" w:rsidRPr="00380055" w:rsidRDefault="00380055" w:rsidP="00380055">
      <w:pPr>
        <w:pStyle w:val="af2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지역저장소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</w:p>
    <w:p w:rsidR="00380055" w:rsidRDefault="00380055" w:rsidP="00380055">
      <w:pPr>
        <w:pStyle w:val="af2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깃허브와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</w:p>
    <w:p w:rsidR="00B43A55" w:rsidRDefault="00380055" w:rsidP="00B43A55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:rsidR="00B43A55" w:rsidRPr="00B92786" w:rsidRDefault="00B43A55" w:rsidP="00B43A55">
      <w:pPr>
        <w:rPr>
          <w:lang w:eastAsia="ko-KR"/>
        </w:rPr>
      </w:pPr>
      <w:r>
        <w:rPr>
          <w:rFonts w:hint="eastAsia"/>
          <w:lang w:eastAsia="ko-KR"/>
        </w:rPr>
        <w:t>데스크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[New repository]</w:t>
      </w:r>
      <w:r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 w:rsidR="00DC1007">
        <w:rPr>
          <w:rFonts w:hint="eastAsia"/>
          <w:lang w:eastAsia="ko-KR"/>
        </w:rPr>
        <w:t>누르거나</w:t>
      </w:r>
      <w:r w:rsidR="00DC1007">
        <w:rPr>
          <w:rFonts w:hint="eastAsia"/>
          <w:lang w:eastAsia="ko-KR"/>
        </w:rPr>
        <w:t xml:space="preserve"> </w:t>
      </w:r>
      <w:r w:rsidR="00DC1007">
        <w:rPr>
          <w:rFonts w:hint="eastAsia"/>
          <w:lang w:eastAsia="ko-KR"/>
        </w:rPr>
        <w:t>상단의</w:t>
      </w:r>
      <w:r w:rsidR="00DC1007">
        <w:rPr>
          <w:rFonts w:hint="eastAsia"/>
          <w:lang w:eastAsia="ko-KR"/>
        </w:rPr>
        <w:t xml:space="preserve"> </w:t>
      </w:r>
      <w:r w:rsidR="00DC1007">
        <w:rPr>
          <w:lang w:eastAsia="ko-KR"/>
        </w:rPr>
        <w:t>+</w:t>
      </w:r>
      <w:r w:rsidR="00DC1007">
        <w:rPr>
          <w:rFonts w:hint="eastAsia"/>
          <w:lang w:eastAsia="ko-KR"/>
        </w:rPr>
        <w:t>를</w:t>
      </w:r>
      <w:r w:rsidR="00DC1007">
        <w:rPr>
          <w:rFonts w:hint="eastAsia"/>
          <w:lang w:eastAsia="ko-KR"/>
        </w:rPr>
        <w:t xml:space="preserve"> </w:t>
      </w:r>
      <w:r w:rsidR="00DC1007">
        <w:rPr>
          <w:rFonts w:hint="eastAsia"/>
          <w:lang w:eastAsia="ko-KR"/>
        </w:rPr>
        <w:t>누르면</w:t>
      </w:r>
      <w:r w:rsidR="00DC1007">
        <w:rPr>
          <w:rFonts w:hint="eastAsia"/>
          <w:lang w:eastAsia="ko-KR"/>
        </w:rPr>
        <w:t xml:space="preserve"> </w:t>
      </w:r>
      <w:r w:rsidR="00DC1007">
        <w:rPr>
          <w:rFonts w:hint="eastAsia"/>
          <w:lang w:eastAsia="ko-KR"/>
        </w:rPr>
        <w:t>메뉴</w:t>
      </w:r>
      <w:r w:rsidR="00DC1007">
        <w:rPr>
          <w:rFonts w:hint="eastAsia"/>
          <w:lang w:eastAsia="ko-KR"/>
        </w:rPr>
        <w:t xml:space="preserve"> </w:t>
      </w:r>
      <w:r w:rsidR="00DC1007">
        <w:rPr>
          <w:lang w:eastAsia="ko-KR"/>
        </w:rPr>
        <w:t>[New repository]</w:t>
      </w:r>
      <w:r w:rsidR="00DC1007">
        <w:rPr>
          <w:rFonts w:hint="eastAsia"/>
          <w:lang w:eastAsia="ko-KR"/>
        </w:rPr>
        <w:t>를</w:t>
      </w:r>
      <w:r w:rsidR="00DC1007">
        <w:rPr>
          <w:rFonts w:hint="eastAsia"/>
          <w:lang w:eastAsia="ko-KR"/>
        </w:rPr>
        <w:t xml:space="preserve"> </w:t>
      </w:r>
      <w:r w:rsidR="00DC1007">
        <w:rPr>
          <w:rFonts w:hint="eastAsia"/>
          <w:lang w:eastAsia="ko-KR"/>
        </w:rPr>
        <w:t>선택하여</w:t>
      </w:r>
      <w:r w:rsidR="00DC100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B43A55" w:rsidRPr="003D4AEF" w:rsidRDefault="00B43A55" w:rsidP="00B43A55">
      <w:pPr>
        <w:rPr>
          <w:lang w:eastAsia="ko-KR"/>
        </w:rPr>
      </w:pPr>
    </w:p>
    <w:p w:rsidR="00B43A55" w:rsidRDefault="00B43A55" w:rsidP="00B43A5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866A3D0" wp14:editId="64A72ACB">
            <wp:extent cx="5538216" cy="2333625"/>
            <wp:effectExtent l="0" t="0" r="5715" b="0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7891" cy="23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5" w:rsidRDefault="00B43A55" w:rsidP="00B43A55">
      <w:pPr>
        <w:rPr>
          <w:lang w:eastAsia="ko-KR"/>
        </w:rPr>
      </w:pPr>
    </w:p>
    <w:p w:rsidR="00B43A55" w:rsidRDefault="00B43A55" w:rsidP="00B43A55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Repository </w:t>
      </w:r>
      <w:r>
        <w:rPr>
          <w:rFonts w:hint="eastAsia"/>
          <w:lang w:eastAsia="ko-KR"/>
        </w:rPr>
        <w:t>name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Initialize this repository with a README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[Create repository]</w:t>
      </w:r>
      <w:r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200EF9">
        <w:rPr>
          <w:lang w:eastAsia="ko-KR"/>
        </w:rPr>
        <w:t xml:space="preserve"> </w:t>
      </w:r>
      <w:r w:rsidR="00200EF9">
        <w:rPr>
          <w:rFonts w:hint="eastAsia"/>
          <w:lang w:eastAsia="ko-KR"/>
        </w:rPr>
        <w:t>저장소의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설명을</w:t>
      </w:r>
      <w:r w:rsidR="00200EF9">
        <w:rPr>
          <w:rFonts w:hint="eastAsia"/>
          <w:lang w:eastAsia="ko-KR"/>
        </w:rPr>
        <w:t xml:space="preserve"> </w:t>
      </w:r>
      <w:r w:rsidR="004778B3">
        <w:rPr>
          <w:lang w:eastAsia="ko-KR"/>
        </w:rPr>
        <w:t>Description</w:t>
      </w:r>
      <w:r w:rsidR="004778B3">
        <w:rPr>
          <w:rFonts w:hint="eastAsia"/>
          <w:lang w:eastAsia="ko-KR"/>
        </w:rPr>
        <w:t>에</w:t>
      </w:r>
      <w:r w:rsidR="004778B3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입력할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수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있으며</w:t>
      </w:r>
      <w:r w:rsidR="00200EF9">
        <w:rPr>
          <w:rFonts w:hint="eastAsia"/>
          <w:lang w:eastAsia="ko-KR"/>
        </w:rPr>
        <w:t>,</w:t>
      </w:r>
      <w:r w:rsidR="00200EF9">
        <w:rPr>
          <w:lang w:eastAsia="ko-KR"/>
        </w:rPr>
        <w:t xml:space="preserve"> </w:t>
      </w:r>
      <w:r w:rsidR="00200EF9">
        <w:rPr>
          <w:lang w:eastAsia="ko-KR"/>
        </w:rPr>
        <w:lastRenderedPageBreak/>
        <w:t>Public</w:t>
      </w:r>
      <w:r w:rsidR="00200EF9">
        <w:rPr>
          <w:rFonts w:hint="eastAsia"/>
          <w:lang w:eastAsia="ko-KR"/>
        </w:rPr>
        <w:t>을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선택하면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공개적으로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원격저장소를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무료로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웹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서비스할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수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있으며</w:t>
      </w:r>
      <w:r w:rsidR="00200EF9">
        <w:rPr>
          <w:rFonts w:hint="eastAsia"/>
          <w:lang w:eastAsia="ko-KR"/>
        </w:rPr>
        <w:t>,</w:t>
      </w:r>
      <w:r w:rsidR="00200EF9">
        <w:rPr>
          <w:lang w:eastAsia="ko-KR"/>
        </w:rPr>
        <w:t xml:space="preserve"> </w:t>
      </w:r>
      <w:r w:rsidR="00200EF9">
        <w:rPr>
          <w:rFonts w:hint="eastAsia"/>
          <w:lang w:eastAsia="ko-KR"/>
        </w:rPr>
        <w:t>비공개를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목적으로</w:t>
      </w:r>
      <w:r w:rsidR="00200EF9">
        <w:rPr>
          <w:rFonts w:hint="eastAsia"/>
          <w:lang w:eastAsia="ko-KR"/>
        </w:rPr>
        <w:t xml:space="preserve"> </w:t>
      </w:r>
      <w:r w:rsidR="00200EF9">
        <w:rPr>
          <w:lang w:eastAsia="ko-KR"/>
        </w:rPr>
        <w:t>Private</w:t>
      </w:r>
      <w:r w:rsidR="00200EF9">
        <w:rPr>
          <w:rFonts w:hint="eastAsia"/>
          <w:lang w:eastAsia="ko-KR"/>
        </w:rPr>
        <w:t>으로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선택하면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비용을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지불해야</w:t>
      </w:r>
      <w:r w:rsidR="00200EF9">
        <w:rPr>
          <w:rFonts w:hint="eastAsia"/>
          <w:lang w:eastAsia="ko-KR"/>
        </w:rPr>
        <w:t xml:space="preserve"> </w:t>
      </w:r>
      <w:r w:rsidR="00200EF9">
        <w:rPr>
          <w:rFonts w:hint="eastAsia"/>
          <w:lang w:eastAsia="ko-KR"/>
        </w:rPr>
        <w:t>한다</w:t>
      </w:r>
      <w:r w:rsidR="00200EF9">
        <w:rPr>
          <w:rFonts w:hint="eastAsia"/>
          <w:lang w:eastAsia="ko-KR"/>
        </w:rPr>
        <w:t>.</w:t>
      </w:r>
      <w:r w:rsidR="00200EF9">
        <w:rPr>
          <w:lang w:eastAsia="ko-KR"/>
        </w:rPr>
        <w:t xml:space="preserve"> </w:t>
      </w:r>
    </w:p>
    <w:p w:rsidR="00200EF9" w:rsidRDefault="00200EF9" w:rsidP="00B43A55">
      <w:pPr>
        <w:rPr>
          <w:lang w:eastAsia="ko-KR"/>
        </w:rPr>
      </w:pPr>
    </w:p>
    <w:p w:rsidR="00B43A55" w:rsidRDefault="00E14F73" w:rsidP="00B43A5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D08C34" wp14:editId="4F4259EF">
            <wp:extent cx="5943600" cy="4822190"/>
            <wp:effectExtent l="0" t="0" r="0" b="0"/>
            <wp:docPr id="381" name="그림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5" w:rsidRDefault="00B43A55" w:rsidP="00B43A55">
      <w:pPr>
        <w:rPr>
          <w:lang w:eastAsia="ko-KR"/>
        </w:rPr>
      </w:pPr>
    </w:p>
    <w:p w:rsidR="00B43A55" w:rsidRPr="004778B3" w:rsidRDefault="00B43A55" w:rsidP="00B43A55">
      <w:pPr>
        <w:rPr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 w:rsidR="00E14F73">
        <w:rPr>
          <w:lang w:eastAsia="ko-KR"/>
        </w:rPr>
        <w:t>Open Source</w:t>
      </w:r>
      <w:r>
        <w:rPr>
          <w:lang w:eastAsia="ko-KR"/>
        </w:rPr>
        <w:t>’</w:t>
      </w:r>
      <w:r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778B3" w:rsidRPr="004778B3">
        <w:rPr>
          <w:lang w:eastAsia="ko-KR"/>
        </w:rPr>
        <w:t>다음은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사용자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계정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rFonts w:hint="eastAsia"/>
          <w:lang w:eastAsia="ko-KR"/>
        </w:rPr>
        <w:t>hskang7</w:t>
      </w:r>
      <w:r w:rsidR="004778B3" w:rsidRPr="004778B3">
        <w:rPr>
          <w:lang w:eastAsia="ko-KR"/>
        </w:rPr>
        <w:t>으로</w:t>
      </w:r>
      <w:r w:rsidR="004778B3" w:rsidRPr="004778B3">
        <w:rPr>
          <w:lang w:eastAsia="ko-KR"/>
        </w:rPr>
        <w:t xml:space="preserve"> </w:t>
      </w:r>
      <w:proofErr w:type="spellStart"/>
      <w:r w:rsidR="004778B3" w:rsidRPr="004778B3">
        <w:rPr>
          <w:lang w:eastAsia="ko-KR"/>
        </w:rPr>
        <w:t>깃허브</w:t>
      </w:r>
      <w:proofErr w:type="spellEnd"/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저장소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이름</w:t>
      </w:r>
      <w:r w:rsidR="004778B3" w:rsidRPr="004778B3">
        <w:rPr>
          <w:lang w:eastAsia="ko-KR"/>
        </w:rPr>
        <w:t xml:space="preserve"> </w:t>
      </w:r>
      <w:r w:rsidR="004778B3">
        <w:rPr>
          <w:lang w:eastAsia="ko-KR"/>
        </w:rPr>
        <w:t>‘</w:t>
      </w:r>
      <w:r w:rsidR="00E14F73">
        <w:rPr>
          <w:lang w:eastAsia="ko-KR"/>
        </w:rPr>
        <w:t>Open Source</w:t>
      </w:r>
      <w:r w:rsidR="004778B3">
        <w:rPr>
          <w:lang w:eastAsia="ko-KR"/>
        </w:rPr>
        <w:t>’</w:t>
      </w:r>
      <w:r w:rsidR="004778B3">
        <w:rPr>
          <w:rFonts w:hint="eastAsia"/>
          <w:lang w:eastAsia="ko-KR"/>
        </w:rPr>
        <w:t>가</w:t>
      </w:r>
      <w:r w:rsidR="004778B3">
        <w:rPr>
          <w:rFonts w:hint="eastAsia"/>
          <w:lang w:eastAsia="ko-KR"/>
        </w:rPr>
        <w:t xml:space="preserve"> </w:t>
      </w:r>
      <w:r w:rsidR="004778B3" w:rsidRPr="004778B3">
        <w:rPr>
          <w:lang w:eastAsia="ko-KR"/>
        </w:rPr>
        <w:t>생성된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저장소이다</w:t>
      </w:r>
      <w:r w:rsidR="004778B3" w:rsidRPr="004778B3">
        <w:rPr>
          <w:rFonts w:hint="eastAsia"/>
          <w:lang w:eastAsia="ko-KR"/>
        </w:rPr>
        <w:t xml:space="preserve">. </w:t>
      </w:r>
      <w:r w:rsidR="004778B3">
        <w:rPr>
          <w:rFonts w:hint="eastAsia"/>
          <w:lang w:eastAsia="ko-KR"/>
        </w:rPr>
        <w:t>이제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원격저장소인</w:t>
      </w:r>
      <w:r w:rsidR="004778B3">
        <w:rPr>
          <w:rFonts w:hint="eastAsia"/>
          <w:lang w:eastAsia="ko-KR"/>
        </w:rPr>
        <w:t xml:space="preserve"> </w:t>
      </w:r>
      <w:r w:rsidR="004778B3">
        <w:rPr>
          <w:lang w:eastAsia="ko-KR"/>
        </w:rPr>
        <w:t>‘</w:t>
      </w:r>
      <w:r w:rsidR="00E14F73">
        <w:rPr>
          <w:lang w:eastAsia="ko-KR"/>
        </w:rPr>
        <w:t>Open Source</w:t>
      </w:r>
      <w:r w:rsidR="004778B3">
        <w:rPr>
          <w:lang w:eastAsia="ko-KR"/>
        </w:rPr>
        <w:t>’</w:t>
      </w:r>
      <w:r w:rsidR="004778B3">
        <w:rPr>
          <w:rFonts w:hint="eastAsia"/>
          <w:lang w:eastAsia="ko-KR"/>
        </w:rPr>
        <w:t>는</w:t>
      </w:r>
      <w:r w:rsidR="004778B3">
        <w:rPr>
          <w:lang w:eastAsia="ko-KR"/>
        </w:rPr>
        <w:t xml:space="preserve"> </w:t>
      </w:r>
      <w:r w:rsidR="004778B3">
        <w:rPr>
          <w:rFonts w:hint="eastAsia"/>
          <w:lang w:eastAsia="ko-KR"/>
        </w:rPr>
        <w:t>브라우저에서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주소</w:t>
      </w:r>
      <w:r w:rsidR="004778B3">
        <w:rPr>
          <w:rFonts w:hint="eastAsia"/>
          <w:lang w:eastAsia="ko-KR"/>
        </w:rPr>
        <w:t xml:space="preserve"> </w:t>
      </w:r>
      <w:r w:rsidR="004778B3" w:rsidRPr="004778B3">
        <w:rPr>
          <w:rFonts w:hint="eastAsia"/>
          <w:lang w:eastAsia="ko-KR"/>
        </w:rPr>
        <w:t>https://github.com/hskang7/</w:t>
      </w:r>
      <w:r w:rsidR="00E14F73">
        <w:rPr>
          <w:lang w:eastAsia="ko-KR"/>
        </w:rPr>
        <w:t>Open-Source</w:t>
      </w:r>
      <w:r w:rsidR="004778B3" w:rsidRPr="004778B3">
        <w:rPr>
          <w:lang w:eastAsia="ko-KR"/>
        </w:rPr>
        <w:t>로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접속하면</w:t>
      </w:r>
      <w:r w:rsidR="004778B3" w:rsidRPr="004778B3">
        <w:rPr>
          <w:lang w:eastAsia="ko-KR"/>
        </w:rPr>
        <w:t xml:space="preserve"> </w:t>
      </w:r>
      <w:r w:rsidR="004778B3">
        <w:rPr>
          <w:rFonts w:hint="eastAsia"/>
          <w:lang w:eastAsia="ko-KR"/>
        </w:rPr>
        <w:t>누구나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원격</w:t>
      </w:r>
      <w:r w:rsidR="004778B3" w:rsidRPr="004778B3">
        <w:rPr>
          <w:lang w:eastAsia="ko-KR"/>
        </w:rPr>
        <w:t>저장소에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직접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접근할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수</w:t>
      </w:r>
      <w:r w:rsidR="004778B3" w:rsidRPr="004778B3">
        <w:rPr>
          <w:lang w:eastAsia="ko-KR"/>
        </w:rPr>
        <w:t xml:space="preserve"> </w:t>
      </w:r>
      <w:r w:rsidR="004778B3" w:rsidRPr="004778B3">
        <w:rPr>
          <w:lang w:eastAsia="ko-KR"/>
        </w:rPr>
        <w:t>있다</w:t>
      </w:r>
      <w:r w:rsidR="004778B3" w:rsidRPr="004778B3">
        <w:rPr>
          <w:rFonts w:hint="eastAsia"/>
          <w:lang w:eastAsia="ko-KR"/>
        </w:rPr>
        <w:t>.</w:t>
      </w:r>
      <w:r w:rsidR="004778B3">
        <w:rPr>
          <w:lang w:eastAsia="ko-KR"/>
        </w:rPr>
        <w:t xml:space="preserve"> </w:t>
      </w:r>
      <w:proofErr w:type="spellStart"/>
      <w:r w:rsidR="004778B3">
        <w:rPr>
          <w:rFonts w:hint="eastAsia"/>
          <w:lang w:eastAsia="ko-KR"/>
        </w:rPr>
        <w:t>깃허브</w:t>
      </w:r>
      <w:proofErr w:type="spellEnd"/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저장소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이름에서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빈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공간은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주소에서</w:t>
      </w:r>
      <w:r w:rsidR="004778B3">
        <w:rPr>
          <w:rFonts w:hint="eastAsia"/>
          <w:lang w:eastAsia="ko-KR"/>
        </w:rPr>
        <w:t xml:space="preserve"> </w:t>
      </w:r>
      <w:r w:rsidR="004778B3">
        <w:rPr>
          <w:lang w:eastAsia="ko-KR"/>
        </w:rPr>
        <w:t>‘–‘</w:t>
      </w:r>
      <w:r w:rsidR="004778B3">
        <w:rPr>
          <w:rFonts w:hint="eastAsia"/>
          <w:lang w:eastAsia="ko-KR"/>
        </w:rPr>
        <w:t>로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대체되는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것을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알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수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있다</w:t>
      </w:r>
      <w:r w:rsidR="004778B3">
        <w:rPr>
          <w:rFonts w:hint="eastAsia"/>
          <w:lang w:eastAsia="ko-KR"/>
        </w:rPr>
        <w:t>.</w:t>
      </w:r>
      <w:r w:rsidR="004778B3">
        <w:rPr>
          <w:lang w:eastAsia="ko-KR"/>
        </w:rPr>
        <w:t xml:space="preserve"> </w:t>
      </w:r>
      <w:r w:rsidR="004778B3">
        <w:rPr>
          <w:rFonts w:hint="eastAsia"/>
          <w:lang w:eastAsia="ko-KR"/>
        </w:rPr>
        <w:t>친구들의</w:t>
      </w:r>
      <w:r w:rsidR="004778B3">
        <w:rPr>
          <w:rFonts w:hint="eastAsia"/>
          <w:lang w:eastAsia="ko-KR"/>
        </w:rPr>
        <w:t xml:space="preserve"> </w:t>
      </w:r>
      <w:proofErr w:type="spellStart"/>
      <w:r w:rsidR="004778B3">
        <w:rPr>
          <w:rFonts w:hint="eastAsia"/>
          <w:lang w:eastAsia="ko-KR"/>
        </w:rPr>
        <w:t>깃허브에</w:t>
      </w:r>
      <w:proofErr w:type="spellEnd"/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접속해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보도록</w:t>
      </w:r>
      <w:r w:rsidR="004778B3">
        <w:rPr>
          <w:rFonts w:hint="eastAsia"/>
          <w:lang w:eastAsia="ko-KR"/>
        </w:rPr>
        <w:t xml:space="preserve"> </w:t>
      </w:r>
      <w:r w:rsidR="004778B3">
        <w:rPr>
          <w:rFonts w:hint="eastAsia"/>
          <w:lang w:eastAsia="ko-KR"/>
        </w:rPr>
        <w:t>하자</w:t>
      </w:r>
      <w:r w:rsidR="004778B3">
        <w:rPr>
          <w:rFonts w:hint="eastAsia"/>
          <w:lang w:eastAsia="ko-KR"/>
        </w:rPr>
        <w:t>.</w:t>
      </w:r>
      <w:r w:rsidR="004778B3">
        <w:rPr>
          <w:lang w:eastAsia="ko-KR"/>
        </w:rPr>
        <w:t xml:space="preserve"> </w:t>
      </w:r>
    </w:p>
    <w:p w:rsidR="00B43A55" w:rsidRDefault="004778B3" w:rsidP="00B43A55">
      <w:pPr>
        <w:pStyle w:val="af2"/>
        <w:numPr>
          <w:ilvl w:val="0"/>
          <w:numId w:val="8"/>
        </w:numPr>
        <w:rPr>
          <w:lang w:eastAsia="ko-KR"/>
        </w:rPr>
      </w:pPr>
      <w:r w:rsidRPr="00E14F73">
        <w:rPr>
          <w:lang w:eastAsia="ko-KR"/>
        </w:rPr>
        <w:lastRenderedPageBreak/>
        <w:t>https</w:t>
      </w:r>
      <w:r w:rsidR="00E14F73">
        <w:rPr>
          <w:lang w:eastAsia="ko-KR"/>
        </w:rPr>
        <w:t>://github.com/hskang7/Open-Source</w:t>
      </w:r>
    </w:p>
    <w:p w:rsidR="004778B3" w:rsidRPr="009366AB" w:rsidRDefault="0048645D" w:rsidP="00B43A55">
      <w:pPr>
        <w:pStyle w:val="af2"/>
        <w:numPr>
          <w:ilvl w:val="0"/>
          <w:numId w:val="8"/>
        </w:numPr>
        <w:rPr>
          <w:rStyle w:val="af6"/>
          <w:color w:val="auto"/>
          <w:u w:val="none"/>
          <w:lang w:eastAsia="ko-KR"/>
        </w:rPr>
      </w:pPr>
      <w:hyperlink r:id="rId20" w:history="1">
        <w:r w:rsidR="004778B3" w:rsidRPr="00C82F8D">
          <w:rPr>
            <w:rStyle w:val="af6"/>
            <w:lang w:eastAsia="ko-KR"/>
          </w:rPr>
          <w:t>https://github.com/</w:t>
        </w:r>
        <w:r w:rsidR="004778B3" w:rsidRPr="00C82F8D">
          <w:rPr>
            <w:rStyle w:val="af6"/>
            <w:rFonts w:hint="eastAsia"/>
            <w:lang w:eastAsia="ko-KR"/>
          </w:rPr>
          <w:t>사용자이름</w:t>
        </w:r>
        <w:r w:rsidR="004778B3" w:rsidRPr="00C82F8D">
          <w:rPr>
            <w:rStyle w:val="af6"/>
            <w:lang w:eastAsia="ko-KR"/>
          </w:rPr>
          <w:t>/</w:t>
        </w:r>
        <w:r w:rsidR="004778B3" w:rsidRPr="00C82F8D">
          <w:rPr>
            <w:rStyle w:val="af6"/>
            <w:rFonts w:hint="eastAsia"/>
            <w:lang w:eastAsia="ko-KR"/>
          </w:rPr>
          <w:t>저장소이름</w:t>
        </w:r>
      </w:hyperlink>
    </w:p>
    <w:p w:rsidR="009366AB" w:rsidRDefault="009366AB" w:rsidP="00B43A55">
      <w:pPr>
        <w:pStyle w:val="af2"/>
        <w:numPr>
          <w:ilvl w:val="0"/>
          <w:numId w:val="8"/>
        </w:numPr>
        <w:rPr>
          <w:lang w:eastAsia="ko-KR"/>
        </w:rPr>
      </w:pPr>
    </w:p>
    <w:p w:rsidR="00B43A55" w:rsidRDefault="00E14F73" w:rsidP="00B43A5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EBD7BE" wp14:editId="1F8A8EBC">
            <wp:extent cx="5943600" cy="3479165"/>
            <wp:effectExtent l="0" t="0" r="0" b="6985"/>
            <wp:docPr id="382" name="그림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5" w:rsidRDefault="00B43A55" w:rsidP="00B43A55">
      <w:pPr>
        <w:rPr>
          <w:lang w:eastAsia="ko-KR"/>
        </w:rPr>
      </w:pPr>
    </w:p>
    <w:p w:rsidR="004778B3" w:rsidRPr="00835A67" w:rsidRDefault="004778B3" w:rsidP="004778B3">
      <w:pPr>
        <w:rPr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깃허브에</w:t>
      </w:r>
      <w:proofErr w:type="spellEnd"/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파일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hint="eastAsia"/>
          <w:b/>
          <w:color w:val="C4652D" w:themeColor="accent4"/>
          <w:sz w:val="22"/>
          <w:bdr w:val="single" w:sz="4" w:space="0" w:color="auto"/>
          <w:lang w:eastAsia="ko-K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올리기</w:t>
      </w:r>
    </w:p>
    <w:p w:rsidR="00E14F73" w:rsidRDefault="00E14F73" w:rsidP="00E14F73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 w:rsidR="00866F67">
        <w:rPr>
          <w:lang w:eastAsia="ko-KR"/>
        </w:rPr>
        <w:t>Open</w:t>
      </w:r>
      <w:r w:rsidR="00DC1007">
        <w:rPr>
          <w:lang w:eastAsia="ko-KR"/>
        </w:rPr>
        <w:t>-</w:t>
      </w:r>
      <w:r w:rsidR="00866F67">
        <w:rPr>
          <w:lang w:eastAsia="ko-KR"/>
        </w:rPr>
        <w:t>Source</w:t>
      </w:r>
      <w:r>
        <w:rPr>
          <w:lang w:eastAsia="ko-KR"/>
        </w:rPr>
        <w:t>’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[Upload files] </w:t>
      </w:r>
      <w:r>
        <w:rPr>
          <w:rFonts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E14F73" w:rsidRDefault="00866F67" w:rsidP="00E14F7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78390B4" wp14:editId="35FE328C">
            <wp:extent cx="4982136" cy="4343400"/>
            <wp:effectExtent l="0" t="0" r="9525" b="0"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880" cy="43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17" w:rsidRDefault="00D32417" w:rsidP="00E14F73">
      <w:pPr>
        <w:rPr>
          <w:lang w:eastAsia="ko-KR"/>
        </w:rPr>
      </w:pPr>
      <w:r>
        <w:rPr>
          <w:rFonts w:hint="eastAsia"/>
          <w:lang w:eastAsia="ko-KR"/>
        </w:rPr>
        <w:t>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‘Choose your files’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업로드할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드래그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드롭한다</w:t>
      </w:r>
      <w:proofErr w:type="spellEnd"/>
      <w:r>
        <w:rPr>
          <w:rFonts w:hint="eastAsia"/>
          <w:lang w:eastAsia="ko-KR"/>
        </w:rPr>
        <w:t>.</w:t>
      </w:r>
    </w:p>
    <w:p w:rsidR="00D32417" w:rsidRDefault="00D32417" w:rsidP="00E14F7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401405" wp14:editId="121986ED">
            <wp:extent cx="4371975" cy="2660553"/>
            <wp:effectExtent l="0" t="0" r="0" b="698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946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3" w:rsidRDefault="00D32417" w:rsidP="00E14F73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업로드할</w:t>
      </w:r>
      <w:proofErr w:type="spellEnd"/>
      <w:r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파일이</w:t>
      </w:r>
      <w:r w:rsidR="00E14F73"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선택된</w:t>
      </w:r>
      <w:r w:rsidR="00E14F7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E14F73" w:rsidRDefault="00D32417" w:rsidP="00E14F7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2B2A8C" wp14:editId="4A44D127">
            <wp:extent cx="4800600" cy="3582498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35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17" w:rsidRDefault="00D32417" w:rsidP="00E14F73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</w:t>
      </w:r>
      <w:r>
        <w:rPr>
          <w:rFonts w:hint="eastAsia"/>
          <w:lang w:eastAsia="ko-KR"/>
        </w:rPr>
        <w:t>ommit</w:t>
      </w:r>
      <w:r>
        <w:rPr>
          <w:lang w:eastAsia="ko-KR"/>
        </w:rPr>
        <w:t xml:space="preserve"> changes’ </w:t>
      </w:r>
      <w:r>
        <w:rPr>
          <w:rFonts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:rsidR="00E14F73" w:rsidRDefault="00D32417" w:rsidP="00E14F7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15A0EC" wp14:editId="0FA332E0">
            <wp:extent cx="4813832" cy="3038475"/>
            <wp:effectExtent l="0" t="0" r="635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133" cy="30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3" w:rsidRDefault="00D32417" w:rsidP="00E14F7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이제</w:t>
      </w:r>
      <w:r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다음</w:t>
      </w:r>
      <w:r w:rsidR="00E14F73"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화면에서</w:t>
      </w:r>
      <w:r w:rsidR="00E14F7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 w:rsidR="00E14F73">
        <w:rPr>
          <w:lang w:eastAsia="ko-KR"/>
        </w:rPr>
        <w:t>‘</w:t>
      </w:r>
      <w:r>
        <w:rPr>
          <w:lang w:eastAsia="ko-KR"/>
        </w:rPr>
        <w:t>Open</w:t>
      </w:r>
      <w:r w:rsidR="00DC1007">
        <w:rPr>
          <w:lang w:eastAsia="ko-KR"/>
        </w:rPr>
        <w:t>-</w:t>
      </w:r>
      <w:r>
        <w:rPr>
          <w:lang w:eastAsia="ko-KR"/>
        </w:rPr>
        <w:t>Source’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업로드된</w:t>
      </w:r>
      <w:proofErr w:type="spellEnd"/>
      <w:r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파일을</w:t>
      </w:r>
      <w:r w:rsidR="00E14F73"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볼</w:t>
      </w:r>
      <w:r w:rsidR="00E14F73"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수</w:t>
      </w:r>
      <w:r w:rsidR="00E14F73">
        <w:rPr>
          <w:rFonts w:hint="eastAsia"/>
          <w:lang w:eastAsia="ko-KR"/>
        </w:rPr>
        <w:t xml:space="preserve"> </w:t>
      </w:r>
      <w:r w:rsidR="00E14F73">
        <w:rPr>
          <w:rFonts w:hint="eastAsia"/>
          <w:lang w:eastAsia="ko-KR"/>
        </w:rPr>
        <w:t>있다</w:t>
      </w:r>
      <w:r w:rsidR="00E14F73">
        <w:rPr>
          <w:rFonts w:hint="eastAsia"/>
          <w:lang w:eastAsia="ko-KR"/>
        </w:rPr>
        <w:t>.</w:t>
      </w:r>
      <w:r w:rsidR="00E14F73">
        <w:rPr>
          <w:lang w:eastAsia="ko-KR"/>
        </w:rPr>
        <w:t xml:space="preserve"> </w:t>
      </w:r>
    </w:p>
    <w:p w:rsidR="00E14F73" w:rsidRDefault="00D32417" w:rsidP="00E14F7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538E6B" wp14:editId="739C8679">
            <wp:extent cx="5669806" cy="4733925"/>
            <wp:effectExtent l="0" t="0" r="762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9252" cy="47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3" w:rsidRDefault="00E14F73" w:rsidP="00E14F73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</w:p>
    <w:p w:rsidR="00E14F73" w:rsidRDefault="00E14F73" w:rsidP="00E14F7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D170B1" wp14:editId="61DD18E8">
            <wp:extent cx="5834840" cy="3781425"/>
            <wp:effectExtent l="0" t="0" r="0" b="0"/>
            <wp:docPr id="361" name="그림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533" cy="38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3" w:rsidRDefault="00E14F73" w:rsidP="00E14F73">
      <w:pPr>
        <w:rPr>
          <w:lang w:eastAsia="ko-KR"/>
        </w:rPr>
      </w:pPr>
    </w:p>
    <w:p w:rsidR="00D32417" w:rsidRDefault="00D32417" w:rsidP="00E14F73">
      <w:pPr>
        <w:rPr>
          <w:lang w:eastAsia="ko-KR"/>
        </w:rPr>
      </w:pPr>
    </w:p>
    <w:p w:rsidR="00D32417" w:rsidRDefault="00D32417" w:rsidP="00E14F73">
      <w:pPr>
        <w:rPr>
          <w:lang w:eastAsia="ko-KR"/>
        </w:rPr>
      </w:pPr>
    </w:p>
    <w:p w:rsidR="00D32417" w:rsidRDefault="00D32417" w:rsidP="00E14F73">
      <w:pPr>
        <w:rPr>
          <w:lang w:eastAsia="ko-KR"/>
        </w:rPr>
      </w:pPr>
    </w:p>
    <w:p w:rsidR="00E14F73" w:rsidRDefault="00E14F73" w:rsidP="00E14F73">
      <w:pPr>
        <w:rPr>
          <w:rFonts w:asciiTheme="majorHAnsi" w:hAnsiTheme="majorHAnsi"/>
          <w:b/>
          <w:color w:val="00B0F0"/>
          <w:sz w:val="28"/>
          <w:szCs w:val="28"/>
          <w:lang w:eastAsia="ko-KR"/>
        </w:rPr>
      </w:pPr>
    </w:p>
    <w:sectPr w:rsidR="00E14F73" w:rsidSect="00693884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1FE" w:rsidRDefault="00CA31FE">
      <w:r>
        <w:separator/>
      </w:r>
    </w:p>
    <w:p w:rsidR="00CA31FE" w:rsidRDefault="00CA31FE"/>
    <w:p w:rsidR="00CA31FE" w:rsidRDefault="00CA31FE"/>
    <w:p w:rsidR="00CA31FE" w:rsidRDefault="00CA31FE"/>
    <w:p w:rsidR="00CA31FE" w:rsidRDefault="00CA31FE"/>
  </w:endnote>
  <w:endnote w:type="continuationSeparator" w:id="0">
    <w:p w:rsidR="00CA31FE" w:rsidRDefault="00CA31FE">
      <w:r>
        <w:continuationSeparator/>
      </w:r>
    </w:p>
    <w:p w:rsidR="00CA31FE" w:rsidRDefault="00CA31FE"/>
    <w:p w:rsidR="00CA31FE" w:rsidRDefault="00CA31FE"/>
    <w:p w:rsidR="00CA31FE" w:rsidRDefault="00CA31FE"/>
    <w:p w:rsidR="00CA31FE" w:rsidRDefault="00CA31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53B" w:rsidRDefault="0057353B">
    <w:pPr>
      <w:jc w:val="right"/>
    </w:pPr>
  </w:p>
  <w:p w:rsidR="0057353B" w:rsidRDefault="0057353B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8645D">
      <w:rPr>
        <w:noProof/>
      </w:rPr>
      <w:t>12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57353B" w:rsidRDefault="0057353B">
    <w:pPr>
      <w:jc w:val="right"/>
    </w:pPr>
    <w:r>
      <w:rPr>
        <w:noProof/>
        <w:lang w:eastAsia="ko-KR"/>
      </w:rPr>
      <mc:AlternateContent>
        <mc:Choice Requires="wpg">
          <w:drawing>
            <wp:inline distT="0" distB="0" distL="0" distR="0">
              <wp:extent cx="2327910" cy="45085"/>
              <wp:effectExtent l="9525" t="16510" r="15240" b="5080"/>
              <wp:docPr id="66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67" name="AutoShape 24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AutoShape 25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9B6478E" id="Group 23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t8sMAAADbAAAADwAAAGRycy9kb3ducmV2LnhtbESPX2vCMBTF34V9h3AHvoimleFGNcqY&#10;CCI4mavvl+baFpub0kTb7tObgeDj4fz5cRarzlTiRo0rLSuIJxEI4szqknMF6e9m/AHCeWSNlWVS&#10;0JOD1fJlsMBE25Z/6Hb0uQgj7BJUUHhfJ1K6rCCDbmJr4uCdbWPQB9nkUjfYhnFTyWkUzaTBkgOh&#10;wJq+Csoux6sJ3NHhumv/+pT6NcXfb/vodIpTpYav3ecchKfOP8OP9lYrmL3D/5fwA+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V7fLDAAAA2wAAAA8AAAAAAAAAAAAA&#10;AAAAoQIAAGRycy9kb3ducmV2LnhtbFBLBQYAAAAABAAEAPkAAACRAwAAAAA=&#10;" strokecolor="#438086 [3205]" strokeweight="1.5pt"/>
              <v:shape id="AutoShape 25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lPp8AAAADbAAAADwAAAGRycy9kb3ducmV2LnhtbERPTYvCMBC9C/6HMMLeNN0eVKpRXLGw&#10;sF60HjwOzbQNNpPSZLW7v94cBI+P973eDrYVd+q9cazgc5aAIC6dNlwruBT5dAnCB2SNrWNS8Ece&#10;tpvxaI2Zdg8+0f0cahFD2GeooAmhy6T0ZUMW/cx1xJGrXG8xRNjXUvf4iOG2lWmSzKVFw7GhwY72&#10;DZW3869VUP0k1wtW1cJ8LY1M87w4pod/pT4mw24FItAQ3uKX+1srmMex8Uv8AX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v5T6fAAAAA2wAAAA8AAAAAAAAAAAAAAAAA&#10;oQIAAGRycy9kb3ducmV2LnhtbFBLBQYAAAAABAAEAPkAAACOAwAAAAA=&#10;" strokecolor="#438086 [3205]" strokeweight=".25pt"/>
              <w10:anchorlock/>
            </v:group>
          </w:pict>
        </mc:Fallback>
      </mc:AlternateContent>
    </w:r>
  </w:p>
  <w:p w:rsidR="0057353B" w:rsidRDefault="0057353B">
    <w:pPr>
      <w:pStyle w:val="af3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53B" w:rsidRDefault="0057353B">
    <w:pPr>
      <w:jc w:val="right"/>
    </w:pPr>
  </w:p>
  <w:p w:rsidR="0057353B" w:rsidRDefault="0057353B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8645D">
      <w:rPr>
        <w:noProof/>
      </w:rPr>
      <w:t>11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57353B" w:rsidRDefault="0057353B">
    <w:pPr>
      <w:jc w:val="right"/>
    </w:pPr>
    <w:r>
      <w:rPr>
        <w:noProof/>
        <w:lang w:eastAsia="ko-KR"/>
      </w:rPr>
      <mc:AlternateContent>
        <mc:Choice Requires="wpg">
          <w:drawing>
            <wp:inline distT="0" distB="0" distL="0" distR="0">
              <wp:extent cx="2327910" cy="45085"/>
              <wp:effectExtent l="9525" t="16510" r="15240" b="5080"/>
              <wp:docPr id="38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59" name="AutoShape 21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AutoShape 22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5848D792" id="Group 20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WpsQAAADbAAAADwAAAGRycy9kb3ducmV2LnhtbESPX2vCMBTF3wW/Q7iCLzLTjk1cZ5Sx&#10;IYzBFLv6fmmubbG5KU207T79MhB8PJw/P85q05taXKl1lWUF8TwCQZxbXXGhIPvZPixBOI+ssbZM&#10;CgZysFmPRytMtO34QNfUFyKMsEtQQel9k0jp8pIMurltiIN3sq1BH2RbSN1iF8ZNLR+jaCENVhwI&#10;JTb0XlJ+Ti8mcGf7y1f3O2Q0fFC8e/qOjsc4U2o66d9eQXjq/T18a39qBc8v8P8l/AC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6hamxAAAANsAAAAPAAAAAAAAAAAA&#10;AAAAAKECAABkcnMvZG93bnJldi54bWxQSwUGAAAAAAQABAD5AAAAkgMAAAAA&#10;" strokecolor="#438086 [3205]" strokeweight="1.5pt"/>
              <v:shape id="AutoShape 22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gOcQAAADbAAAADwAAAGRycy9kb3ducmV2LnhtbESPQWvCQBSE74L/YXmF3nTTQFVSV1Fp&#10;oGAvRg89PrIvyWL2bciumvbXuwXB4zAz3zDL9WBbcaXeG8cK3qYJCOLSacO1gtMxnyxA+ICssXVM&#10;Cn7Jw3o1Hi0x0+7GB7oWoRYRwj5DBU0IXSalLxuy6KeuI45e5XqLIcq+lrrHW4TbVqZJMpMWDceF&#10;BjvaNVSei4tVUO2TnxNW1dxsF0ameX78Tj//lHp9GTYfIAIN4Rl+tL+0gtk7/H+JP0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+OA5xAAAANsAAAAPAAAAAAAAAAAA&#10;AAAAAKECAABkcnMvZG93bnJldi54bWxQSwUGAAAAAAQABAD5AAAAkgMAAAAA&#10;" strokecolor="#438086 [3205]" strokeweight=".25pt"/>
              <w10:anchorlock/>
            </v:group>
          </w:pict>
        </mc:Fallback>
      </mc:AlternateContent>
    </w:r>
  </w:p>
  <w:p w:rsidR="0057353B" w:rsidRDefault="0057353B">
    <w:pPr>
      <w:pStyle w:val="af3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1FE" w:rsidRDefault="00CA31FE">
      <w:r>
        <w:separator/>
      </w:r>
    </w:p>
    <w:p w:rsidR="00CA31FE" w:rsidRDefault="00CA31FE"/>
    <w:p w:rsidR="00CA31FE" w:rsidRDefault="00CA31FE"/>
    <w:p w:rsidR="00CA31FE" w:rsidRDefault="00CA31FE"/>
    <w:p w:rsidR="00CA31FE" w:rsidRDefault="00CA31FE"/>
  </w:footnote>
  <w:footnote w:type="continuationSeparator" w:id="0">
    <w:p w:rsidR="00CA31FE" w:rsidRDefault="00CA31FE">
      <w:r>
        <w:continuationSeparator/>
      </w:r>
    </w:p>
    <w:p w:rsidR="00CA31FE" w:rsidRDefault="00CA31FE"/>
    <w:p w:rsidR="00CA31FE" w:rsidRDefault="00CA31FE"/>
    <w:p w:rsidR="00CA31FE" w:rsidRDefault="00CA31FE"/>
    <w:p w:rsidR="00CA31FE" w:rsidRDefault="00CA31F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57353B" w:rsidRDefault="0057353B">
        <w:pPr>
          <w:pStyle w:val="ae"/>
          <w:pBdr>
            <w:bottom w:val="single" w:sz="4" w:space="0" w:color="auto"/>
          </w:pBdr>
        </w:pPr>
        <w:r>
          <w:rPr>
            <w:rFonts w:hint="eastAsia"/>
            <w:lang w:eastAsia="ko-KR"/>
          </w:rPr>
          <w:t>강환수</w:t>
        </w:r>
      </w:p>
    </w:sdtContent>
  </w:sdt>
  <w:p w:rsidR="0057353B" w:rsidRDefault="0057353B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40545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57353B" w:rsidRDefault="0057353B">
        <w:pPr>
          <w:pStyle w:val="ae"/>
          <w:pBdr>
            <w:bottom w:val="single" w:sz="4" w:space="0" w:color="auto"/>
          </w:pBdr>
          <w:jc w:val="right"/>
        </w:pPr>
        <w:r>
          <w:rPr>
            <w:rFonts w:hint="eastAsia"/>
            <w:lang w:eastAsia="ko-KR"/>
          </w:rPr>
          <w:t>강환수</w:t>
        </w:r>
      </w:p>
    </w:sdtContent>
  </w:sdt>
  <w:p w:rsidR="0057353B" w:rsidRDefault="0057353B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B7CF1"/>
    <w:multiLevelType w:val="multilevel"/>
    <w:tmpl w:val="7AC6A14E"/>
    <w:styleLink w:val="UrbanNumberedList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">
    <w:nsid w:val="3D9C46A3"/>
    <w:multiLevelType w:val="multilevel"/>
    <w:tmpl w:val="33B056D0"/>
    <w:styleLink w:val="UrbanBulletedList"/>
    <w:lvl w:ilvl="0">
      <w:start w:val="1"/>
      <w:numFmt w:val="bullet"/>
      <w:pStyle w:val="Bullet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Bullet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Bullet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">
    <w:nsid w:val="54B03B70"/>
    <w:multiLevelType w:val="hybridMultilevel"/>
    <w:tmpl w:val="DF463F7A"/>
    <w:lvl w:ilvl="0" w:tplc="7B9A3B42">
      <w:start w:val="1"/>
      <w:numFmt w:val="decimal"/>
      <w:pStyle w:val="1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A484DFD"/>
    <w:multiLevelType w:val="hybridMultilevel"/>
    <w:tmpl w:val="2FBA6870"/>
    <w:lvl w:ilvl="0" w:tplc="FCF0442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DB833E6"/>
    <w:multiLevelType w:val="hybridMultilevel"/>
    <w:tmpl w:val="6E4258E0"/>
    <w:lvl w:ilvl="0" w:tplc="27B6EB16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0F56022"/>
    <w:multiLevelType w:val="hybridMultilevel"/>
    <w:tmpl w:val="E5DA73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D662E0A"/>
    <w:multiLevelType w:val="hybridMultilevel"/>
    <w:tmpl w:val="54EEAA6C"/>
    <w:lvl w:ilvl="0" w:tplc="27B6EB16">
      <w:start w:val="1"/>
      <w:numFmt w:val="decimalEnclosedCircle"/>
      <w:lvlText w:val="%1"/>
      <w:lvlJc w:val="left"/>
      <w:pPr>
        <w:ind w:left="360" w:hanging="360"/>
      </w:pPr>
      <w:rPr>
        <w:rFonts w:ascii="맑은 고딕" w:eastAsia="맑은 고딕" w:hAnsi="맑은 고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765B5D8F"/>
    <w:multiLevelType w:val="hybridMultilevel"/>
    <w:tmpl w:val="6396E03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FC527726">
      <w:start w:val="1"/>
      <w:numFmt w:val="bullet"/>
      <w:lvlText w:val="∙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bordersDoNotSurroundHeader/>
  <w:bordersDoNotSurroundFooter/>
  <w:proofState w:spelling="clean" w:grammar="clean"/>
  <w:attachedTemplate r:id="rId1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4097" fillcolor="yellow" stroke="f">
      <v:fill color="yellow"/>
      <v:stroke on="f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983"/>
    <w:rsid w:val="00001991"/>
    <w:rsid w:val="00001B4D"/>
    <w:rsid w:val="000048AC"/>
    <w:rsid w:val="00011130"/>
    <w:rsid w:val="000127B4"/>
    <w:rsid w:val="00015134"/>
    <w:rsid w:val="000164EF"/>
    <w:rsid w:val="00020963"/>
    <w:rsid w:val="00021338"/>
    <w:rsid w:val="00022AFF"/>
    <w:rsid w:val="00025B18"/>
    <w:rsid w:val="00033351"/>
    <w:rsid w:val="000341E3"/>
    <w:rsid w:val="00034A66"/>
    <w:rsid w:val="00034D70"/>
    <w:rsid w:val="000379DF"/>
    <w:rsid w:val="000437A2"/>
    <w:rsid w:val="00045479"/>
    <w:rsid w:val="00045CB8"/>
    <w:rsid w:val="000501BC"/>
    <w:rsid w:val="0005125A"/>
    <w:rsid w:val="000534D3"/>
    <w:rsid w:val="0005465A"/>
    <w:rsid w:val="00055AD2"/>
    <w:rsid w:val="00055CD2"/>
    <w:rsid w:val="000600F1"/>
    <w:rsid w:val="000610F5"/>
    <w:rsid w:val="0006428E"/>
    <w:rsid w:val="0006459E"/>
    <w:rsid w:val="0006493B"/>
    <w:rsid w:val="00064CA4"/>
    <w:rsid w:val="0006568F"/>
    <w:rsid w:val="0006624A"/>
    <w:rsid w:val="00075964"/>
    <w:rsid w:val="00081448"/>
    <w:rsid w:val="0008383E"/>
    <w:rsid w:val="000839F4"/>
    <w:rsid w:val="00085445"/>
    <w:rsid w:val="0008608A"/>
    <w:rsid w:val="00087357"/>
    <w:rsid w:val="00087888"/>
    <w:rsid w:val="00087FF6"/>
    <w:rsid w:val="00094E53"/>
    <w:rsid w:val="000A014B"/>
    <w:rsid w:val="000A217C"/>
    <w:rsid w:val="000A2778"/>
    <w:rsid w:val="000A31B3"/>
    <w:rsid w:val="000A5335"/>
    <w:rsid w:val="000A6EBB"/>
    <w:rsid w:val="000A73C2"/>
    <w:rsid w:val="000A74A1"/>
    <w:rsid w:val="000A7942"/>
    <w:rsid w:val="000B4FCB"/>
    <w:rsid w:val="000C06A6"/>
    <w:rsid w:val="000C41E0"/>
    <w:rsid w:val="000C7B7D"/>
    <w:rsid w:val="000D19C0"/>
    <w:rsid w:val="000D1CFC"/>
    <w:rsid w:val="000D35C1"/>
    <w:rsid w:val="000D4C12"/>
    <w:rsid w:val="000D56C6"/>
    <w:rsid w:val="000D72C2"/>
    <w:rsid w:val="000E2D75"/>
    <w:rsid w:val="000E44D0"/>
    <w:rsid w:val="000E50DF"/>
    <w:rsid w:val="000E51B1"/>
    <w:rsid w:val="000E7886"/>
    <w:rsid w:val="000F0D09"/>
    <w:rsid w:val="000F194E"/>
    <w:rsid w:val="000F3AC8"/>
    <w:rsid w:val="00102D88"/>
    <w:rsid w:val="0010406E"/>
    <w:rsid w:val="001052DE"/>
    <w:rsid w:val="001061FD"/>
    <w:rsid w:val="001062DE"/>
    <w:rsid w:val="001072D5"/>
    <w:rsid w:val="0011057C"/>
    <w:rsid w:val="00110989"/>
    <w:rsid w:val="00111D4A"/>
    <w:rsid w:val="001151A5"/>
    <w:rsid w:val="00115C8E"/>
    <w:rsid w:val="001271B1"/>
    <w:rsid w:val="0013074B"/>
    <w:rsid w:val="00131766"/>
    <w:rsid w:val="00131E06"/>
    <w:rsid w:val="00132CDA"/>
    <w:rsid w:val="001341C1"/>
    <w:rsid w:val="00137D65"/>
    <w:rsid w:val="00140554"/>
    <w:rsid w:val="00141115"/>
    <w:rsid w:val="00141392"/>
    <w:rsid w:val="00144D12"/>
    <w:rsid w:val="00147630"/>
    <w:rsid w:val="001477A9"/>
    <w:rsid w:val="001530FE"/>
    <w:rsid w:val="00155DAF"/>
    <w:rsid w:val="00157029"/>
    <w:rsid w:val="001570E0"/>
    <w:rsid w:val="00160877"/>
    <w:rsid w:val="00161F9F"/>
    <w:rsid w:val="00165ED1"/>
    <w:rsid w:val="00171BE3"/>
    <w:rsid w:val="001807AA"/>
    <w:rsid w:val="001810D3"/>
    <w:rsid w:val="001843BA"/>
    <w:rsid w:val="00185414"/>
    <w:rsid w:val="00185A0F"/>
    <w:rsid w:val="00192F56"/>
    <w:rsid w:val="0019493F"/>
    <w:rsid w:val="0019792A"/>
    <w:rsid w:val="001A2970"/>
    <w:rsid w:val="001A316B"/>
    <w:rsid w:val="001A6DC9"/>
    <w:rsid w:val="001B33A6"/>
    <w:rsid w:val="001B3FC2"/>
    <w:rsid w:val="001B4358"/>
    <w:rsid w:val="001B5910"/>
    <w:rsid w:val="001C1F0E"/>
    <w:rsid w:val="001C4DC9"/>
    <w:rsid w:val="001C56AA"/>
    <w:rsid w:val="001D4665"/>
    <w:rsid w:val="001D6C37"/>
    <w:rsid w:val="001D770A"/>
    <w:rsid w:val="001E20B4"/>
    <w:rsid w:val="001E2B87"/>
    <w:rsid w:val="001E7EEF"/>
    <w:rsid w:val="001F0C46"/>
    <w:rsid w:val="001F154F"/>
    <w:rsid w:val="001F7E09"/>
    <w:rsid w:val="00200EF9"/>
    <w:rsid w:val="00201F85"/>
    <w:rsid w:val="00203D3E"/>
    <w:rsid w:val="002105D5"/>
    <w:rsid w:val="00210B91"/>
    <w:rsid w:val="00213920"/>
    <w:rsid w:val="00215386"/>
    <w:rsid w:val="00215B5A"/>
    <w:rsid w:val="002230DA"/>
    <w:rsid w:val="0022422E"/>
    <w:rsid w:val="00227459"/>
    <w:rsid w:val="002303A9"/>
    <w:rsid w:val="002345E4"/>
    <w:rsid w:val="00234BE2"/>
    <w:rsid w:val="00237669"/>
    <w:rsid w:val="00237E33"/>
    <w:rsid w:val="00240983"/>
    <w:rsid w:val="0024156D"/>
    <w:rsid w:val="00242643"/>
    <w:rsid w:val="00245459"/>
    <w:rsid w:val="0024691F"/>
    <w:rsid w:val="00250374"/>
    <w:rsid w:val="00250BA9"/>
    <w:rsid w:val="002514DD"/>
    <w:rsid w:val="002526BB"/>
    <w:rsid w:val="00254846"/>
    <w:rsid w:val="00257B7F"/>
    <w:rsid w:val="00263F9A"/>
    <w:rsid w:val="002654F1"/>
    <w:rsid w:val="00270C47"/>
    <w:rsid w:val="00270C5F"/>
    <w:rsid w:val="00272EC4"/>
    <w:rsid w:val="002762CD"/>
    <w:rsid w:val="00280CA4"/>
    <w:rsid w:val="00281434"/>
    <w:rsid w:val="00281C1C"/>
    <w:rsid w:val="0028331F"/>
    <w:rsid w:val="0028401D"/>
    <w:rsid w:val="00286800"/>
    <w:rsid w:val="00290C5D"/>
    <w:rsid w:val="00290D1B"/>
    <w:rsid w:val="00293C5B"/>
    <w:rsid w:val="00297C3F"/>
    <w:rsid w:val="00297D06"/>
    <w:rsid w:val="002A2EBA"/>
    <w:rsid w:val="002A4905"/>
    <w:rsid w:val="002A754E"/>
    <w:rsid w:val="002A78D5"/>
    <w:rsid w:val="002B260C"/>
    <w:rsid w:val="002B7783"/>
    <w:rsid w:val="002C224E"/>
    <w:rsid w:val="002C4058"/>
    <w:rsid w:val="002C7B7F"/>
    <w:rsid w:val="002D0F8E"/>
    <w:rsid w:val="002D187B"/>
    <w:rsid w:val="002D4157"/>
    <w:rsid w:val="002D5DD8"/>
    <w:rsid w:val="002D65D8"/>
    <w:rsid w:val="002E313F"/>
    <w:rsid w:val="002E75AD"/>
    <w:rsid w:val="002F5CD9"/>
    <w:rsid w:val="00301668"/>
    <w:rsid w:val="003016AC"/>
    <w:rsid w:val="003018F0"/>
    <w:rsid w:val="00303943"/>
    <w:rsid w:val="00305289"/>
    <w:rsid w:val="00312105"/>
    <w:rsid w:val="003144B0"/>
    <w:rsid w:val="00320589"/>
    <w:rsid w:val="0032202E"/>
    <w:rsid w:val="00326705"/>
    <w:rsid w:val="00326D1D"/>
    <w:rsid w:val="00331160"/>
    <w:rsid w:val="00334FF2"/>
    <w:rsid w:val="00335232"/>
    <w:rsid w:val="00335A97"/>
    <w:rsid w:val="00344D9C"/>
    <w:rsid w:val="003469F2"/>
    <w:rsid w:val="003502B8"/>
    <w:rsid w:val="00351F42"/>
    <w:rsid w:val="003536EB"/>
    <w:rsid w:val="003542BB"/>
    <w:rsid w:val="003617A4"/>
    <w:rsid w:val="00363614"/>
    <w:rsid w:val="00365774"/>
    <w:rsid w:val="00365A9A"/>
    <w:rsid w:val="00366772"/>
    <w:rsid w:val="00370927"/>
    <w:rsid w:val="00371280"/>
    <w:rsid w:val="003743B7"/>
    <w:rsid w:val="003760AF"/>
    <w:rsid w:val="00376363"/>
    <w:rsid w:val="003775A3"/>
    <w:rsid w:val="00380055"/>
    <w:rsid w:val="00382CE8"/>
    <w:rsid w:val="00384AAD"/>
    <w:rsid w:val="0039047D"/>
    <w:rsid w:val="003919CC"/>
    <w:rsid w:val="003A0B44"/>
    <w:rsid w:val="003A1280"/>
    <w:rsid w:val="003A1A91"/>
    <w:rsid w:val="003A2175"/>
    <w:rsid w:val="003A77FF"/>
    <w:rsid w:val="003A7C43"/>
    <w:rsid w:val="003B0089"/>
    <w:rsid w:val="003B3816"/>
    <w:rsid w:val="003B4321"/>
    <w:rsid w:val="003B500C"/>
    <w:rsid w:val="003B5C88"/>
    <w:rsid w:val="003B704C"/>
    <w:rsid w:val="003B7687"/>
    <w:rsid w:val="003C068D"/>
    <w:rsid w:val="003C160C"/>
    <w:rsid w:val="003C24D1"/>
    <w:rsid w:val="003C27E2"/>
    <w:rsid w:val="003C2AAA"/>
    <w:rsid w:val="003C5B24"/>
    <w:rsid w:val="003C6719"/>
    <w:rsid w:val="003C6DD5"/>
    <w:rsid w:val="003C73A3"/>
    <w:rsid w:val="003D169D"/>
    <w:rsid w:val="003D30C4"/>
    <w:rsid w:val="003D4AEF"/>
    <w:rsid w:val="003D6A8A"/>
    <w:rsid w:val="003E32C5"/>
    <w:rsid w:val="003E37F4"/>
    <w:rsid w:val="003F2668"/>
    <w:rsid w:val="003F34FB"/>
    <w:rsid w:val="0040038A"/>
    <w:rsid w:val="004031B4"/>
    <w:rsid w:val="00404DEF"/>
    <w:rsid w:val="0040572A"/>
    <w:rsid w:val="004069F6"/>
    <w:rsid w:val="00410463"/>
    <w:rsid w:val="00411085"/>
    <w:rsid w:val="00412F83"/>
    <w:rsid w:val="00413530"/>
    <w:rsid w:val="00413DE2"/>
    <w:rsid w:val="0041424D"/>
    <w:rsid w:val="0041547A"/>
    <w:rsid w:val="004156AC"/>
    <w:rsid w:val="00415712"/>
    <w:rsid w:val="00416832"/>
    <w:rsid w:val="00416A31"/>
    <w:rsid w:val="00421E8B"/>
    <w:rsid w:val="00422207"/>
    <w:rsid w:val="00424801"/>
    <w:rsid w:val="00433669"/>
    <w:rsid w:val="00435097"/>
    <w:rsid w:val="0044032B"/>
    <w:rsid w:val="00450241"/>
    <w:rsid w:val="0045042F"/>
    <w:rsid w:val="00452B44"/>
    <w:rsid w:val="0045407B"/>
    <w:rsid w:val="004573AB"/>
    <w:rsid w:val="00457936"/>
    <w:rsid w:val="00457FE2"/>
    <w:rsid w:val="004627CB"/>
    <w:rsid w:val="0046401A"/>
    <w:rsid w:val="00466174"/>
    <w:rsid w:val="00467300"/>
    <w:rsid w:val="0047271A"/>
    <w:rsid w:val="00473E2B"/>
    <w:rsid w:val="004778B3"/>
    <w:rsid w:val="0048105F"/>
    <w:rsid w:val="00481AD1"/>
    <w:rsid w:val="00483025"/>
    <w:rsid w:val="00483D76"/>
    <w:rsid w:val="00485EE0"/>
    <w:rsid w:val="0048645D"/>
    <w:rsid w:val="00490261"/>
    <w:rsid w:val="00490655"/>
    <w:rsid w:val="004919E6"/>
    <w:rsid w:val="00492F1E"/>
    <w:rsid w:val="004A1D83"/>
    <w:rsid w:val="004A4C91"/>
    <w:rsid w:val="004A4D3C"/>
    <w:rsid w:val="004A7896"/>
    <w:rsid w:val="004B4273"/>
    <w:rsid w:val="004B7C5A"/>
    <w:rsid w:val="004C0852"/>
    <w:rsid w:val="004C4EB6"/>
    <w:rsid w:val="004C56E5"/>
    <w:rsid w:val="004C6997"/>
    <w:rsid w:val="004D1729"/>
    <w:rsid w:val="004D2FE0"/>
    <w:rsid w:val="004D5BD1"/>
    <w:rsid w:val="004D657C"/>
    <w:rsid w:val="004D6E63"/>
    <w:rsid w:val="004D7152"/>
    <w:rsid w:val="004D7D10"/>
    <w:rsid w:val="004E1528"/>
    <w:rsid w:val="004E69F8"/>
    <w:rsid w:val="004F432F"/>
    <w:rsid w:val="004F48FF"/>
    <w:rsid w:val="004F5556"/>
    <w:rsid w:val="005021D2"/>
    <w:rsid w:val="005022F6"/>
    <w:rsid w:val="00502D8B"/>
    <w:rsid w:val="00506EF4"/>
    <w:rsid w:val="00507A8F"/>
    <w:rsid w:val="00510946"/>
    <w:rsid w:val="00513214"/>
    <w:rsid w:val="005141B1"/>
    <w:rsid w:val="005151E7"/>
    <w:rsid w:val="00517003"/>
    <w:rsid w:val="005206AC"/>
    <w:rsid w:val="00520AC7"/>
    <w:rsid w:val="00521708"/>
    <w:rsid w:val="0052177C"/>
    <w:rsid w:val="005310CE"/>
    <w:rsid w:val="00532EDA"/>
    <w:rsid w:val="00534FBC"/>
    <w:rsid w:val="00537ADA"/>
    <w:rsid w:val="00541208"/>
    <w:rsid w:val="00541976"/>
    <w:rsid w:val="00543AB1"/>
    <w:rsid w:val="005534F3"/>
    <w:rsid w:val="0055459C"/>
    <w:rsid w:val="005548DA"/>
    <w:rsid w:val="00555260"/>
    <w:rsid w:val="0055552A"/>
    <w:rsid w:val="0056080D"/>
    <w:rsid w:val="00563302"/>
    <w:rsid w:val="005642EA"/>
    <w:rsid w:val="00565766"/>
    <w:rsid w:val="00565D26"/>
    <w:rsid w:val="00565D3A"/>
    <w:rsid w:val="00567E1D"/>
    <w:rsid w:val="005710DB"/>
    <w:rsid w:val="00572890"/>
    <w:rsid w:val="0057353B"/>
    <w:rsid w:val="0057713E"/>
    <w:rsid w:val="00580D57"/>
    <w:rsid w:val="00584371"/>
    <w:rsid w:val="00590ACF"/>
    <w:rsid w:val="00594A29"/>
    <w:rsid w:val="00597411"/>
    <w:rsid w:val="005A0473"/>
    <w:rsid w:val="005A1E23"/>
    <w:rsid w:val="005A35ED"/>
    <w:rsid w:val="005A3A2D"/>
    <w:rsid w:val="005A52A1"/>
    <w:rsid w:val="005B015F"/>
    <w:rsid w:val="005B25D5"/>
    <w:rsid w:val="005B2DCB"/>
    <w:rsid w:val="005B340B"/>
    <w:rsid w:val="005C0F44"/>
    <w:rsid w:val="005C6FAE"/>
    <w:rsid w:val="005C7168"/>
    <w:rsid w:val="005C7D8E"/>
    <w:rsid w:val="005D0E3F"/>
    <w:rsid w:val="005D25F9"/>
    <w:rsid w:val="005D3DA1"/>
    <w:rsid w:val="005D73B3"/>
    <w:rsid w:val="005E4E6D"/>
    <w:rsid w:val="005E56C0"/>
    <w:rsid w:val="005F4DDD"/>
    <w:rsid w:val="005F6CE5"/>
    <w:rsid w:val="005F75A5"/>
    <w:rsid w:val="00600664"/>
    <w:rsid w:val="0060695B"/>
    <w:rsid w:val="00607F48"/>
    <w:rsid w:val="00613EC5"/>
    <w:rsid w:val="00616F55"/>
    <w:rsid w:val="0061728D"/>
    <w:rsid w:val="00617E7A"/>
    <w:rsid w:val="00622D31"/>
    <w:rsid w:val="00624704"/>
    <w:rsid w:val="0062596D"/>
    <w:rsid w:val="00630470"/>
    <w:rsid w:val="006309D8"/>
    <w:rsid w:val="00631721"/>
    <w:rsid w:val="00631746"/>
    <w:rsid w:val="00631F52"/>
    <w:rsid w:val="006343B9"/>
    <w:rsid w:val="00635859"/>
    <w:rsid w:val="00636E90"/>
    <w:rsid w:val="006426EE"/>
    <w:rsid w:val="006448E3"/>
    <w:rsid w:val="006460C3"/>
    <w:rsid w:val="00650DCB"/>
    <w:rsid w:val="006525B1"/>
    <w:rsid w:val="006574D5"/>
    <w:rsid w:val="00663FD3"/>
    <w:rsid w:val="0066491E"/>
    <w:rsid w:val="00672314"/>
    <w:rsid w:val="00672670"/>
    <w:rsid w:val="006763D6"/>
    <w:rsid w:val="00684717"/>
    <w:rsid w:val="006865E9"/>
    <w:rsid w:val="00687E2F"/>
    <w:rsid w:val="00693884"/>
    <w:rsid w:val="00693A64"/>
    <w:rsid w:val="0069578A"/>
    <w:rsid w:val="006A1561"/>
    <w:rsid w:val="006A68D2"/>
    <w:rsid w:val="006B096D"/>
    <w:rsid w:val="006B1D95"/>
    <w:rsid w:val="006B3357"/>
    <w:rsid w:val="006B5775"/>
    <w:rsid w:val="006B585C"/>
    <w:rsid w:val="006B6CF8"/>
    <w:rsid w:val="006C05B8"/>
    <w:rsid w:val="006C0DC0"/>
    <w:rsid w:val="006C5ADD"/>
    <w:rsid w:val="006D013E"/>
    <w:rsid w:val="006D4F9E"/>
    <w:rsid w:val="006D5C32"/>
    <w:rsid w:val="006E6F59"/>
    <w:rsid w:val="006F26AC"/>
    <w:rsid w:val="006F2812"/>
    <w:rsid w:val="007013C9"/>
    <w:rsid w:val="00705F21"/>
    <w:rsid w:val="0070757B"/>
    <w:rsid w:val="00707C9C"/>
    <w:rsid w:val="00707FE7"/>
    <w:rsid w:val="00711813"/>
    <w:rsid w:val="00715AEB"/>
    <w:rsid w:val="0071711B"/>
    <w:rsid w:val="00717E65"/>
    <w:rsid w:val="00721852"/>
    <w:rsid w:val="00722D8E"/>
    <w:rsid w:val="0072544B"/>
    <w:rsid w:val="00732A7E"/>
    <w:rsid w:val="00732D1F"/>
    <w:rsid w:val="00737AC6"/>
    <w:rsid w:val="00742293"/>
    <w:rsid w:val="00743D6D"/>
    <w:rsid w:val="00747106"/>
    <w:rsid w:val="00755D61"/>
    <w:rsid w:val="007604D1"/>
    <w:rsid w:val="00762A6B"/>
    <w:rsid w:val="00763F60"/>
    <w:rsid w:val="00764E4E"/>
    <w:rsid w:val="007669DC"/>
    <w:rsid w:val="00767D11"/>
    <w:rsid w:val="0077514B"/>
    <w:rsid w:val="00776FD6"/>
    <w:rsid w:val="00777264"/>
    <w:rsid w:val="00782A90"/>
    <w:rsid w:val="0078682D"/>
    <w:rsid w:val="007919EB"/>
    <w:rsid w:val="00792126"/>
    <w:rsid w:val="0079256B"/>
    <w:rsid w:val="007959B8"/>
    <w:rsid w:val="007973D8"/>
    <w:rsid w:val="007A0F8D"/>
    <w:rsid w:val="007A1AAC"/>
    <w:rsid w:val="007B25A4"/>
    <w:rsid w:val="007C12A0"/>
    <w:rsid w:val="007C12AD"/>
    <w:rsid w:val="007C1972"/>
    <w:rsid w:val="007C4275"/>
    <w:rsid w:val="007C4340"/>
    <w:rsid w:val="007C4D80"/>
    <w:rsid w:val="007C5605"/>
    <w:rsid w:val="007C7537"/>
    <w:rsid w:val="007D15CB"/>
    <w:rsid w:val="007D437D"/>
    <w:rsid w:val="007D4A5F"/>
    <w:rsid w:val="007D57D0"/>
    <w:rsid w:val="007D5C10"/>
    <w:rsid w:val="007D5F57"/>
    <w:rsid w:val="007D7CCB"/>
    <w:rsid w:val="007E212B"/>
    <w:rsid w:val="007E3446"/>
    <w:rsid w:val="007E494D"/>
    <w:rsid w:val="007E6E7A"/>
    <w:rsid w:val="007F2925"/>
    <w:rsid w:val="007F4DC0"/>
    <w:rsid w:val="007F784F"/>
    <w:rsid w:val="007F7DA0"/>
    <w:rsid w:val="007F7FE4"/>
    <w:rsid w:val="00801BCB"/>
    <w:rsid w:val="0080385D"/>
    <w:rsid w:val="008158BA"/>
    <w:rsid w:val="008207BF"/>
    <w:rsid w:val="0082193B"/>
    <w:rsid w:val="00822926"/>
    <w:rsid w:val="00822DA1"/>
    <w:rsid w:val="008232B8"/>
    <w:rsid w:val="0083124B"/>
    <w:rsid w:val="0083445D"/>
    <w:rsid w:val="00835A67"/>
    <w:rsid w:val="00843E58"/>
    <w:rsid w:val="00846D70"/>
    <w:rsid w:val="008512BD"/>
    <w:rsid w:val="008529C1"/>
    <w:rsid w:val="00853D8E"/>
    <w:rsid w:val="00854950"/>
    <w:rsid w:val="008569B4"/>
    <w:rsid w:val="00857A87"/>
    <w:rsid w:val="00857D12"/>
    <w:rsid w:val="00861D73"/>
    <w:rsid w:val="0086533D"/>
    <w:rsid w:val="00865524"/>
    <w:rsid w:val="008659BB"/>
    <w:rsid w:val="008660CF"/>
    <w:rsid w:val="00866F67"/>
    <w:rsid w:val="00867371"/>
    <w:rsid w:val="008677C5"/>
    <w:rsid w:val="00870866"/>
    <w:rsid w:val="00872724"/>
    <w:rsid w:val="00872819"/>
    <w:rsid w:val="008800F8"/>
    <w:rsid w:val="00881C4D"/>
    <w:rsid w:val="00881F2A"/>
    <w:rsid w:val="008875E9"/>
    <w:rsid w:val="008879B8"/>
    <w:rsid w:val="00890718"/>
    <w:rsid w:val="00894E5E"/>
    <w:rsid w:val="008A4684"/>
    <w:rsid w:val="008A5C3D"/>
    <w:rsid w:val="008A7554"/>
    <w:rsid w:val="008A7B85"/>
    <w:rsid w:val="008B1BCD"/>
    <w:rsid w:val="008B29FE"/>
    <w:rsid w:val="008B3D4F"/>
    <w:rsid w:val="008B7F9E"/>
    <w:rsid w:val="008C0735"/>
    <w:rsid w:val="008D011A"/>
    <w:rsid w:val="008D225E"/>
    <w:rsid w:val="008D2C51"/>
    <w:rsid w:val="008D2FF0"/>
    <w:rsid w:val="008D3405"/>
    <w:rsid w:val="008D3EFB"/>
    <w:rsid w:val="008D474D"/>
    <w:rsid w:val="008D505A"/>
    <w:rsid w:val="008D5FCC"/>
    <w:rsid w:val="008D732A"/>
    <w:rsid w:val="008D79C9"/>
    <w:rsid w:val="008E0BD7"/>
    <w:rsid w:val="008E1FE6"/>
    <w:rsid w:val="008E33F0"/>
    <w:rsid w:val="008E68B4"/>
    <w:rsid w:val="008F2E45"/>
    <w:rsid w:val="00904024"/>
    <w:rsid w:val="00905640"/>
    <w:rsid w:val="00906951"/>
    <w:rsid w:val="00907BA9"/>
    <w:rsid w:val="00914119"/>
    <w:rsid w:val="00914AC1"/>
    <w:rsid w:val="009171B0"/>
    <w:rsid w:val="00917B37"/>
    <w:rsid w:val="00925B6B"/>
    <w:rsid w:val="0093167E"/>
    <w:rsid w:val="00934392"/>
    <w:rsid w:val="009366AB"/>
    <w:rsid w:val="0094170E"/>
    <w:rsid w:val="00941F24"/>
    <w:rsid w:val="00942C53"/>
    <w:rsid w:val="00943D87"/>
    <w:rsid w:val="00947570"/>
    <w:rsid w:val="00950A4C"/>
    <w:rsid w:val="009526AA"/>
    <w:rsid w:val="009533D1"/>
    <w:rsid w:val="00953ECF"/>
    <w:rsid w:val="00963B23"/>
    <w:rsid w:val="00964923"/>
    <w:rsid w:val="00965470"/>
    <w:rsid w:val="00972FA0"/>
    <w:rsid w:val="009760C0"/>
    <w:rsid w:val="009833C1"/>
    <w:rsid w:val="00984E76"/>
    <w:rsid w:val="00984FA4"/>
    <w:rsid w:val="00986798"/>
    <w:rsid w:val="009907F5"/>
    <w:rsid w:val="00991626"/>
    <w:rsid w:val="0099248F"/>
    <w:rsid w:val="009935CE"/>
    <w:rsid w:val="00997743"/>
    <w:rsid w:val="009A0973"/>
    <w:rsid w:val="009A2228"/>
    <w:rsid w:val="009A731C"/>
    <w:rsid w:val="009A7445"/>
    <w:rsid w:val="009B07E5"/>
    <w:rsid w:val="009B094C"/>
    <w:rsid w:val="009D236C"/>
    <w:rsid w:val="009E008C"/>
    <w:rsid w:val="009E05C8"/>
    <w:rsid w:val="009E246D"/>
    <w:rsid w:val="009E38F2"/>
    <w:rsid w:val="009E6C80"/>
    <w:rsid w:val="009F0C72"/>
    <w:rsid w:val="009F1918"/>
    <w:rsid w:val="009F21E0"/>
    <w:rsid w:val="009F6C24"/>
    <w:rsid w:val="00A008D8"/>
    <w:rsid w:val="00A029CD"/>
    <w:rsid w:val="00A05CC8"/>
    <w:rsid w:val="00A135BC"/>
    <w:rsid w:val="00A14441"/>
    <w:rsid w:val="00A24BA4"/>
    <w:rsid w:val="00A250F8"/>
    <w:rsid w:val="00A26F81"/>
    <w:rsid w:val="00A32D9A"/>
    <w:rsid w:val="00A33782"/>
    <w:rsid w:val="00A35644"/>
    <w:rsid w:val="00A405D9"/>
    <w:rsid w:val="00A41CAB"/>
    <w:rsid w:val="00A41EB1"/>
    <w:rsid w:val="00A42743"/>
    <w:rsid w:val="00A436F9"/>
    <w:rsid w:val="00A44127"/>
    <w:rsid w:val="00A44A58"/>
    <w:rsid w:val="00A45035"/>
    <w:rsid w:val="00A469F9"/>
    <w:rsid w:val="00A46AD9"/>
    <w:rsid w:val="00A51805"/>
    <w:rsid w:val="00A519EF"/>
    <w:rsid w:val="00A52329"/>
    <w:rsid w:val="00A54F13"/>
    <w:rsid w:val="00A5623B"/>
    <w:rsid w:val="00A607A6"/>
    <w:rsid w:val="00A73195"/>
    <w:rsid w:val="00A73E22"/>
    <w:rsid w:val="00A74440"/>
    <w:rsid w:val="00A86536"/>
    <w:rsid w:val="00A9179D"/>
    <w:rsid w:val="00A92839"/>
    <w:rsid w:val="00A944A2"/>
    <w:rsid w:val="00A95B14"/>
    <w:rsid w:val="00AA2B34"/>
    <w:rsid w:val="00AA3418"/>
    <w:rsid w:val="00AA3B08"/>
    <w:rsid w:val="00AA5A9D"/>
    <w:rsid w:val="00AB5B15"/>
    <w:rsid w:val="00AB7F71"/>
    <w:rsid w:val="00AC29E7"/>
    <w:rsid w:val="00AC35EC"/>
    <w:rsid w:val="00AC3663"/>
    <w:rsid w:val="00AC3F34"/>
    <w:rsid w:val="00AC5C79"/>
    <w:rsid w:val="00AC5E17"/>
    <w:rsid w:val="00AC7844"/>
    <w:rsid w:val="00AD351B"/>
    <w:rsid w:val="00AD419A"/>
    <w:rsid w:val="00AD76FA"/>
    <w:rsid w:val="00AD7B81"/>
    <w:rsid w:val="00AE0442"/>
    <w:rsid w:val="00AE588D"/>
    <w:rsid w:val="00AE58DC"/>
    <w:rsid w:val="00AE6BE5"/>
    <w:rsid w:val="00AE77B9"/>
    <w:rsid w:val="00AF1C13"/>
    <w:rsid w:val="00AF3824"/>
    <w:rsid w:val="00AF50E4"/>
    <w:rsid w:val="00AF57B2"/>
    <w:rsid w:val="00B016F4"/>
    <w:rsid w:val="00B0194E"/>
    <w:rsid w:val="00B0500D"/>
    <w:rsid w:val="00B13708"/>
    <w:rsid w:val="00B17F3E"/>
    <w:rsid w:val="00B239BF"/>
    <w:rsid w:val="00B26E4D"/>
    <w:rsid w:val="00B30F63"/>
    <w:rsid w:val="00B33645"/>
    <w:rsid w:val="00B34228"/>
    <w:rsid w:val="00B34CC2"/>
    <w:rsid w:val="00B35296"/>
    <w:rsid w:val="00B35974"/>
    <w:rsid w:val="00B35AE8"/>
    <w:rsid w:val="00B40837"/>
    <w:rsid w:val="00B40995"/>
    <w:rsid w:val="00B434DD"/>
    <w:rsid w:val="00B43A55"/>
    <w:rsid w:val="00B44B31"/>
    <w:rsid w:val="00B45E12"/>
    <w:rsid w:val="00B466F0"/>
    <w:rsid w:val="00B47C02"/>
    <w:rsid w:val="00B51508"/>
    <w:rsid w:val="00B517FB"/>
    <w:rsid w:val="00B5400E"/>
    <w:rsid w:val="00B5537A"/>
    <w:rsid w:val="00B607C7"/>
    <w:rsid w:val="00B60A79"/>
    <w:rsid w:val="00B60D26"/>
    <w:rsid w:val="00B61419"/>
    <w:rsid w:val="00B61CCA"/>
    <w:rsid w:val="00B6439A"/>
    <w:rsid w:val="00B65564"/>
    <w:rsid w:val="00B72339"/>
    <w:rsid w:val="00B769A0"/>
    <w:rsid w:val="00B8350D"/>
    <w:rsid w:val="00B83C1F"/>
    <w:rsid w:val="00B8452D"/>
    <w:rsid w:val="00B87B29"/>
    <w:rsid w:val="00B90AB8"/>
    <w:rsid w:val="00B92786"/>
    <w:rsid w:val="00B95511"/>
    <w:rsid w:val="00B95D00"/>
    <w:rsid w:val="00B95FE4"/>
    <w:rsid w:val="00BA0016"/>
    <w:rsid w:val="00BA123B"/>
    <w:rsid w:val="00BA6A48"/>
    <w:rsid w:val="00BA6DB7"/>
    <w:rsid w:val="00BB219D"/>
    <w:rsid w:val="00BB59D6"/>
    <w:rsid w:val="00BB6EB2"/>
    <w:rsid w:val="00BC0807"/>
    <w:rsid w:val="00BC119F"/>
    <w:rsid w:val="00BC1DA4"/>
    <w:rsid w:val="00BC1FAC"/>
    <w:rsid w:val="00BC2C86"/>
    <w:rsid w:val="00BC3903"/>
    <w:rsid w:val="00BC4864"/>
    <w:rsid w:val="00BD1BD5"/>
    <w:rsid w:val="00BD27E5"/>
    <w:rsid w:val="00BD373A"/>
    <w:rsid w:val="00BD398F"/>
    <w:rsid w:val="00BE32B9"/>
    <w:rsid w:val="00BE3777"/>
    <w:rsid w:val="00BE3A15"/>
    <w:rsid w:val="00BE765F"/>
    <w:rsid w:val="00BF66BF"/>
    <w:rsid w:val="00BF6B14"/>
    <w:rsid w:val="00C0069F"/>
    <w:rsid w:val="00C021DB"/>
    <w:rsid w:val="00C02B98"/>
    <w:rsid w:val="00C02CA6"/>
    <w:rsid w:val="00C02E5D"/>
    <w:rsid w:val="00C047A7"/>
    <w:rsid w:val="00C1007E"/>
    <w:rsid w:val="00C12F41"/>
    <w:rsid w:val="00C14C55"/>
    <w:rsid w:val="00C1557D"/>
    <w:rsid w:val="00C205A2"/>
    <w:rsid w:val="00C206B5"/>
    <w:rsid w:val="00C215B9"/>
    <w:rsid w:val="00C21E99"/>
    <w:rsid w:val="00C22B2E"/>
    <w:rsid w:val="00C240DE"/>
    <w:rsid w:val="00C25B86"/>
    <w:rsid w:val="00C26884"/>
    <w:rsid w:val="00C26E1C"/>
    <w:rsid w:val="00C272F2"/>
    <w:rsid w:val="00C30D0B"/>
    <w:rsid w:val="00C346E5"/>
    <w:rsid w:val="00C37333"/>
    <w:rsid w:val="00C4102D"/>
    <w:rsid w:val="00C4343E"/>
    <w:rsid w:val="00C51E5E"/>
    <w:rsid w:val="00C54D6A"/>
    <w:rsid w:val="00C556AE"/>
    <w:rsid w:val="00C574AD"/>
    <w:rsid w:val="00C57B9B"/>
    <w:rsid w:val="00C618DC"/>
    <w:rsid w:val="00C632E2"/>
    <w:rsid w:val="00C65A5F"/>
    <w:rsid w:val="00C66928"/>
    <w:rsid w:val="00C70968"/>
    <w:rsid w:val="00C71166"/>
    <w:rsid w:val="00C72CDF"/>
    <w:rsid w:val="00C73019"/>
    <w:rsid w:val="00C821A2"/>
    <w:rsid w:val="00C82750"/>
    <w:rsid w:val="00C83367"/>
    <w:rsid w:val="00C909A9"/>
    <w:rsid w:val="00CA06C8"/>
    <w:rsid w:val="00CA0E3E"/>
    <w:rsid w:val="00CA31FE"/>
    <w:rsid w:val="00CB16B2"/>
    <w:rsid w:val="00CB18FE"/>
    <w:rsid w:val="00CB2E72"/>
    <w:rsid w:val="00CB37E9"/>
    <w:rsid w:val="00CB428D"/>
    <w:rsid w:val="00CB6D1C"/>
    <w:rsid w:val="00CC0809"/>
    <w:rsid w:val="00CC0837"/>
    <w:rsid w:val="00CC4E25"/>
    <w:rsid w:val="00CC73CE"/>
    <w:rsid w:val="00CD4A5D"/>
    <w:rsid w:val="00CD511A"/>
    <w:rsid w:val="00CD5372"/>
    <w:rsid w:val="00CE2E2C"/>
    <w:rsid w:val="00CE3D8E"/>
    <w:rsid w:val="00CE492D"/>
    <w:rsid w:val="00CE558D"/>
    <w:rsid w:val="00CE7B69"/>
    <w:rsid w:val="00CF31BF"/>
    <w:rsid w:val="00CF3333"/>
    <w:rsid w:val="00CF43EC"/>
    <w:rsid w:val="00D00EF6"/>
    <w:rsid w:val="00D02DA9"/>
    <w:rsid w:val="00D02F4D"/>
    <w:rsid w:val="00D047F3"/>
    <w:rsid w:val="00D05C6A"/>
    <w:rsid w:val="00D1084A"/>
    <w:rsid w:val="00D134A7"/>
    <w:rsid w:val="00D20320"/>
    <w:rsid w:val="00D2309C"/>
    <w:rsid w:val="00D24D71"/>
    <w:rsid w:val="00D261CE"/>
    <w:rsid w:val="00D30268"/>
    <w:rsid w:val="00D30D39"/>
    <w:rsid w:val="00D3222A"/>
    <w:rsid w:val="00D32417"/>
    <w:rsid w:val="00D340D7"/>
    <w:rsid w:val="00D350FD"/>
    <w:rsid w:val="00D411A7"/>
    <w:rsid w:val="00D453C2"/>
    <w:rsid w:val="00D47EEB"/>
    <w:rsid w:val="00D51858"/>
    <w:rsid w:val="00D5234F"/>
    <w:rsid w:val="00D54C83"/>
    <w:rsid w:val="00D57084"/>
    <w:rsid w:val="00D57ACA"/>
    <w:rsid w:val="00D652B4"/>
    <w:rsid w:val="00D7238D"/>
    <w:rsid w:val="00D729BC"/>
    <w:rsid w:val="00D73571"/>
    <w:rsid w:val="00D81222"/>
    <w:rsid w:val="00D81D29"/>
    <w:rsid w:val="00D857CA"/>
    <w:rsid w:val="00D85E4C"/>
    <w:rsid w:val="00D91682"/>
    <w:rsid w:val="00D92E30"/>
    <w:rsid w:val="00D9382A"/>
    <w:rsid w:val="00D94C5C"/>
    <w:rsid w:val="00D95497"/>
    <w:rsid w:val="00D97D7F"/>
    <w:rsid w:val="00DA2BD9"/>
    <w:rsid w:val="00DA729D"/>
    <w:rsid w:val="00DB071B"/>
    <w:rsid w:val="00DB4DD6"/>
    <w:rsid w:val="00DC1007"/>
    <w:rsid w:val="00DC1BC4"/>
    <w:rsid w:val="00DC1F27"/>
    <w:rsid w:val="00DC4BE0"/>
    <w:rsid w:val="00DC63A2"/>
    <w:rsid w:val="00DD1222"/>
    <w:rsid w:val="00DD129A"/>
    <w:rsid w:val="00DD2D15"/>
    <w:rsid w:val="00DD4DFC"/>
    <w:rsid w:val="00DD601E"/>
    <w:rsid w:val="00DD685D"/>
    <w:rsid w:val="00DE3289"/>
    <w:rsid w:val="00DE5574"/>
    <w:rsid w:val="00DF049A"/>
    <w:rsid w:val="00DF4708"/>
    <w:rsid w:val="00DF71CE"/>
    <w:rsid w:val="00E1288B"/>
    <w:rsid w:val="00E13F6A"/>
    <w:rsid w:val="00E14F73"/>
    <w:rsid w:val="00E15416"/>
    <w:rsid w:val="00E179C4"/>
    <w:rsid w:val="00E21D8C"/>
    <w:rsid w:val="00E24F34"/>
    <w:rsid w:val="00E252BB"/>
    <w:rsid w:val="00E27894"/>
    <w:rsid w:val="00E3150B"/>
    <w:rsid w:val="00E325FD"/>
    <w:rsid w:val="00E32810"/>
    <w:rsid w:val="00E32974"/>
    <w:rsid w:val="00E370B2"/>
    <w:rsid w:val="00E37AA2"/>
    <w:rsid w:val="00E41297"/>
    <w:rsid w:val="00E43FBC"/>
    <w:rsid w:val="00E51626"/>
    <w:rsid w:val="00E5333E"/>
    <w:rsid w:val="00E55F83"/>
    <w:rsid w:val="00E60011"/>
    <w:rsid w:val="00E646E7"/>
    <w:rsid w:val="00E64E3A"/>
    <w:rsid w:val="00E67264"/>
    <w:rsid w:val="00E67B5F"/>
    <w:rsid w:val="00E7208F"/>
    <w:rsid w:val="00E725F0"/>
    <w:rsid w:val="00E762BF"/>
    <w:rsid w:val="00E805E7"/>
    <w:rsid w:val="00E83A19"/>
    <w:rsid w:val="00E83E37"/>
    <w:rsid w:val="00E92DA8"/>
    <w:rsid w:val="00E934D3"/>
    <w:rsid w:val="00E9363F"/>
    <w:rsid w:val="00E9469D"/>
    <w:rsid w:val="00E951A8"/>
    <w:rsid w:val="00E953ED"/>
    <w:rsid w:val="00E95614"/>
    <w:rsid w:val="00EA0653"/>
    <w:rsid w:val="00EA338A"/>
    <w:rsid w:val="00EB1217"/>
    <w:rsid w:val="00EB587A"/>
    <w:rsid w:val="00EC0F3C"/>
    <w:rsid w:val="00EC394A"/>
    <w:rsid w:val="00EC3D23"/>
    <w:rsid w:val="00EC4450"/>
    <w:rsid w:val="00EC4AD3"/>
    <w:rsid w:val="00ED02C2"/>
    <w:rsid w:val="00ED24B9"/>
    <w:rsid w:val="00ED2689"/>
    <w:rsid w:val="00ED3780"/>
    <w:rsid w:val="00ED3913"/>
    <w:rsid w:val="00ED5930"/>
    <w:rsid w:val="00EE4050"/>
    <w:rsid w:val="00EF2598"/>
    <w:rsid w:val="00EF38B9"/>
    <w:rsid w:val="00EF5F31"/>
    <w:rsid w:val="00EF5FDC"/>
    <w:rsid w:val="00EF6402"/>
    <w:rsid w:val="00F024AC"/>
    <w:rsid w:val="00F07AD6"/>
    <w:rsid w:val="00F07EFA"/>
    <w:rsid w:val="00F11317"/>
    <w:rsid w:val="00F15B7A"/>
    <w:rsid w:val="00F20A1D"/>
    <w:rsid w:val="00F2160F"/>
    <w:rsid w:val="00F23E05"/>
    <w:rsid w:val="00F24808"/>
    <w:rsid w:val="00F33423"/>
    <w:rsid w:val="00F344DD"/>
    <w:rsid w:val="00F455E8"/>
    <w:rsid w:val="00F46D33"/>
    <w:rsid w:val="00F51886"/>
    <w:rsid w:val="00F569FD"/>
    <w:rsid w:val="00F60443"/>
    <w:rsid w:val="00F66C0C"/>
    <w:rsid w:val="00F70D3C"/>
    <w:rsid w:val="00F73929"/>
    <w:rsid w:val="00F73D92"/>
    <w:rsid w:val="00F75EA5"/>
    <w:rsid w:val="00F77CE0"/>
    <w:rsid w:val="00F8569E"/>
    <w:rsid w:val="00F86506"/>
    <w:rsid w:val="00F86D35"/>
    <w:rsid w:val="00F87600"/>
    <w:rsid w:val="00F91248"/>
    <w:rsid w:val="00F9252E"/>
    <w:rsid w:val="00F92D2E"/>
    <w:rsid w:val="00F940C6"/>
    <w:rsid w:val="00F9485E"/>
    <w:rsid w:val="00F954DB"/>
    <w:rsid w:val="00F95C77"/>
    <w:rsid w:val="00F96F2A"/>
    <w:rsid w:val="00FA01EE"/>
    <w:rsid w:val="00FA4DD6"/>
    <w:rsid w:val="00FA6472"/>
    <w:rsid w:val="00FB2250"/>
    <w:rsid w:val="00FB3BB6"/>
    <w:rsid w:val="00FB524D"/>
    <w:rsid w:val="00FB7631"/>
    <w:rsid w:val="00FC32C6"/>
    <w:rsid w:val="00FC3D28"/>
    <w:rsid w:val="00FC5E84"/>
    <w:rsid w:val="00FD1576"/>
    <w:rsid w:val="00FD2ECA"/>
    <w:rsid w:val="00FD49A1"/>
    <w:rsid w:val="00FD4D3D"/>
    <w:rsid w:val="00FD5FA8"/>
    <w:rsid w:val="00FE097B"/>
    <w:rsid w:val="00FE13E3"/>
    <w:rsid w:val="00FE2E53"/>
    <w:rsid w:val="00FE3300"/>
    <w:rsid w:val="00FE3607"/>
    <w:rsid w:val="00FE4D20"/>
    <w:rsid w:val="00FE6043"/>
    <w:rsid w:val="00FF1321"/>
    <w:rsid w:val="00FF4DA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color="yellow" stroke="f">
      <v:fill color="yellow"/>
      <v:stroke on="f"/>
      <o:colormru v:ext="edit" colors="#334c4f,#79b5b0,#b77851,#d1e1e3,#066,#7ea8ac,#4e767a,#293d3f"/>
    </o:shapedefaults>
    <o:shapelayout v:ext="edit">
      <o:idmap v:ext="edit" data="1"/>
    </o:shapelayout>
  </w:shapeDefaults>
  <w:doNotEmbedSmartTags/>
  <w:decimalSymbol w:val="."/>
  <w:listSeparator w:val=","/>
  <w14:docId w14:val="4FE41B67"/>
  <w15:docId w15:val="{0060B125-6A35-4EFD-BB7B-636FBC9EC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F73"/>
    <w:rPr>
      <w:sz w:val="20"/>
      <w:szCs w:val="20"/>
      <w:lang w:eastAsia="ja-JP"/>
    </w:rPr>
  </w:style>
  <w:style w:type="paragraph" w:styleId="1">
    <w:name w:val="heading 1"/>
    <w:basedOn w:val="a"/>
    <w:next w:val="a"/>
    <w:link w:val="1Char"/>
    <w:uiPriority w:val="9"/>
    <w:qFormat/>
    <w:rsid w:val="006B5775"/>
    <w:pPr>
      <w:numPr>
        <w:numId w:val="4"/>
      </w:numPr>
      <w:pBdr>
        <w:bottom w:val="single" w:sz="4" w:space="1" w:color="438086" w:themeColor="accent2"/>
      </w:pBdr>
      <w:spacing w:before="360" w:after="80"/>
      <w:ind w:left="403" w:hanging="403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2">
    <w:name w:val="heading 2"/>
    <w:basedOn w:val="a"/>
    <w:next w:val="a"/>
    <w:link w:val="2Char"/>
    <w:uiPriority w:val="9"/>
    <w:qFormat/>
    <w:rsid w:val="006B5775"/>
    <w:pPr>
      <w:spacing w:beforeLines="100" w:afterLines="100"/>
      <w:outlineLvl w:val="1"/>
    </w:pPr>
    <w:rPr>
      <w:rFonts w:asciiTheme="majorHAnsi" w:hAnsiTheme="majorHAnsi"/>
      <w:b/>
      <w:color w:val="00B0F0"/>
      <w:sz w:val="28"/>
      <w:szCs w:val="28"/>
    </w:rPr>
  </w:style>
  <w:style w:type="paragraph" w:styleId="3">
    <w:name w:val="heading 3"/>
    <w:basedOn w:val="a"/>
    <w:next w:val="a"/>
    <w:link w:val="3Char"/>
    <w:uiPriority w:val="9"/>
    <w:qFormat/>
    <w:rsid w:val="00693884"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93884"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93884"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3884"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93884"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93884"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93884"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1"/>
    <w:rsid w:val="006938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Char"/>
    <w:uiPriority w:val="10"/>
    <w:qFormat/>
    <w:rsid w:val="00693884"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693884"/>
    <w:rPr>
      <w:rFonts w:asciiTheme="majorHAnsi" w:hAnsiTheme="majorHAnsi"/>
      <w:color w:val="3E3E67" w:themeColor="accent1" w:themeShade="BF"/>
      <w:sz w:val="56"/>
      <w:szCs w:val="56"/>
      <w:lang w:eastAsia="ja-JP"/>
    </w:rPr>
  </w:style>
  <w:style w:type="paragraph" w:styleId="a5">
    <w:name w:val="Subtitle"/>
    <w:basedOn w:val="a"/>
    <w:link w:val="Char0"/>
    <w:uiPriority w:val="11"/>
    <w:qFormat/>
    <w:rsid w:val="00693884"/>
    <w:pPr>
      <w:spacing w:after="480"/>
    </w:pPr>
    <w:rPr>
      <w:i/>
      <w:color w:val="424456" w:themeColor="text2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93884"/>
    <w:rPr>
      <w:i/>
      <w:color w:val="424456" w:themeColor="text2"/>
      <w:sz w:val="24"/>
      <w:szCs w:val="24"/>
      <w:lang w:eastAsia="ja-JP"/>
    </w:rPr>
  </w:style>
  <w:style w:type="character" w:styleId="a6">
    <w:name w:val="Intense Emphasis"/>
    <w:basedOn w:val="a0"/>
    <w:uiPriority w:val="21"/>
    <w:qFormat/>
    <w:rsid w:val="00693884"/>
    <w:rPr>
      <w:rFonts w:asciiTheme="minorHAnsi" w:hAnsiTheme="minorHAnsi" w:cstheme="minorHAnsi"/>
      <w:b/>
      <w:i/>
      <w:caps/>
      <w:color w:val="438086"/>
      <w:spacing w:val="5"/>
    </w:rPr>
  </w:style>
  <w:style w:type="character" w:customStyle="1" w:styleId="1Char">
    <w:name w:val="제목 1 Char"/>
    <w:basedOn w:val="a0"/>
    <w:link w:val="1"/>
    <w:uiPriority w:val="9"/>
    <w:rsid w:val="006B5775"/>
    <w:rPr>
      <w:rFonts w:asciiTheme="majorHAnsi" w:hAnsiTheme="majorHAnsi"/>
      <w:color w:val="438086" w:themeColor="accent2"/>
      <w:sz w:val="32"/>
      <w:szCs w:val="32"/>
      <w:lang w:eastAsia="ja-JP"/>
    </w:rPr>
  </w:style>
  <w:style w:type="character" w:customStyle="1" w:styleId="2Char">
    <w:name w:val="제목 2 Char"/>
    <w:basedOn w:val="a0"/>
    <w:link w:val="2"/>
    <w:uiPriority w:val="9"/>
    <w:rsid w:val="006B5775"/>
    <w:rPr>
      <w:rFonts w:asciiTheme="majorHAnsi" w:hAnsiTheme="majorHAnsi"/>
      <w:b/>
      <w:color w:val="00B0F0"/>
      <w:sz w:val="28"/>
      <w:szCs w:val="28"/>
      <w:lang w:eastAsia="ja-JP"/>
    </w:rPr>
  </w:style>
  <w:style w:type="character" w:customStyle="1" w:styleId="3Char">
    <w:name w:val="제목 3 Char"/>
    <w:basedOn w:val="a0"/>
    <w:link w:val="3"/>
    <w:uiPriority w:val="9"/>
    <w:rsid w:val="00693884"/>
    <w:rPr>
      <w:rFonts w:asciiTheme="majorHAnsi" w:hAnsiTheme="majorHAnsi"/>
      <w:color w:val="438086" w:themeColor="accent2"/>
      <w:sz w:val="24"/>
      <w:szCs w:val="24"/>
      <w:lang w:eastAsia="ja-JP"/>
    </w:rPr>
  </w:style>
  <w:style w:type="character" w:customStyle="1" w:styleId="4Char">
    <w:name w:val="제목 4 Char"/>
    <w:basedOn w:val="a0"/>
    <w:link w:val="4"/>
    <w:uiPriority w:val="9"/>
    <w:semiHidden/>
    <w:rsid w:val="00693884"/>
    <w:rPr>
      <w:rFonts w:asciiTheme="majorHAnsi" w:hAnsiTheme="majorHAnsi"/>
      <w:i/>
      <w:color w:val="438086" w:themeColor="accent2"/>
      <w:lang w:eastAsia="ja-JP"/>
    </w:rPr>
  </w:style>
  <w:style w:type="character" w:customStyle="1" w:styleId="5Char">
    <w:name w:val="제목 5 Char"/>
    <w:basedOn w:val="a0"/>
    <w:link w:val="5"/>
    <w:uiPriority w:val="9"/>
    <w:semiHidden/>
    <w:rsid w:val="00693884"/>
    <w:rPr>
      <w:rFonts w:asciiTheme="majorHAnsi" w:hAnsiTheme="majorHAnsi"/>
      <w:b/>
      <w:color w:val="325F64" w:themeColor="accent2" w:themeShade="BF"/>
      <w:sz w:val="20"/>
      <w:szCs w:val="20"/>
      <w:lang w:eastAsia="ja-JP"/>
    </w:rPr>
  </w:style>
  <w:style w:type="character" w:customStyle="1" w:styleId="6Char">
    <w:name w:val="제목 6 Char"/>
    <w:basedOn w:val="a0"/>
    <w:link w:val="6"/>
    <w:uiPriority w:val="9"/>
    <w:semiHidden/>
    <w:rsid w:val="00693884"/>
    <w:rPr>
      <w:rFonts w:asciiTheme="majorHAnsi" w:hAnsiTheme="majorHAnsi"/>
      <w:b/>
      <w:i/>
      <w:color w:val="325F64" w:themeColor="accent2" w:themeShade="BF"/>
      <w:sz w:val="20"/>
      <w:szCs w:val="20"/>
      <w:lang w:eastAsia="ja-JP"/>
    </w:rPr>
  </w:style>
  <w:style w:type="character" w:customStyle="1" w:styleId="7Char">
    <w:name w:val="제목 7 Char"/>
    <w:basedOn w:val="a0"/>
    <w:link w:val="7"/>
    <w:uiPriority w:val="9"/>
    <w:semiHidden/>
    <w:rsid w:val="00693884"/>
    <w:rPr>
      <w:rFonts w:asciiTheme="majorHAnsi" w:hAnsiTheme="majorHAnsi"/>
      <w:b/>
      <w:color w:val="53548A" w:themeColor="accent1"/>
      <w:sz w:val="20"/>
      <w:szCs w:val="20"/>
      <w:lang w:eastAsia="ja-JP"/>
    </w:rPr>
  </w:style>
  <w:style w:type="character" w:customStyle="1" w:styleId="8Char">
    <w:name w:val="제목 8 Char"/>
    <w:basedOn w:val="a0"/>
    <w:link w:val="8"/>
    <w:uiPriority w:val="9"/>
    <w:semiHidden/>
    <w:rsid w:val="00693884"/>
    <w:rPr>
      <w:rFonts w:asciiTheme="majorHAnsi" w:hAnsiTheme="majorHAnsi"/>
      <w:b/>
      <w:i/>
      <w:color w:val="53548A" w:themeColor="accent1"/>
      <w:sz w:val="20"/>
      <w:szCs w:val="20"/>
      <w:lang w:eastAsia="ja-JP"/>
    </w:rPr>
  </w:style>
  <w:style w:type="character" w:customStyle="1" w:styleId="9Char">
    <w:name w:val="제목 9 Char"/>
    <w:basedOn w:val="a0"/>
    <w:link w:val="9"/>
    <w:uiPriority w:val="9"/>
    <w:semiHidden/>
    <w:rsid w:val="00693884"/>
    <w:rPr>
      <w:rFonts w:asciiTheme="majorHAnsi" w:hAnsiTheme="majorHAnsi"/>
      <w:b/>
      <w:color w:val="313240" w:themeColor="text2" w:themeShade="BF"/>
      <w:sz w:val="20"/>
      <w:szCs w:val="20"/>
      <w:lang w:eastAsia="ja-JP"/>
    </w:rPr>
  </w:style>
  <w:style w:type="character" w:styleId="a7">
    <w:name w:val="Strong"/>
    <w:basedOn w:val="a0"/>
    <w:uiPriority w:val="22"/>
    <w:qFormat/>
    <w:rsid w:val="00693884"/>
    <w:rPr>
      <w:b/>
      <w:bCs/>
    </w:rPr>
  </w:style>
  <w:style w:type="paragraph" w:styleId="a8">
    <w:name w:val="Block Text"/>
    <w:basedOn w:val="a"/>
    <w:uiPriority w:val="3"/>
    <w:semiHidden/>
    <w:unhideWhenUsed/>
    <w:rsid w:val="00693884"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cstheme="minorBidi"/>
      <w:i/>
      <w:iCs/>
      <w:color w:val="53548A" w:themeColor="accent1"/>
    </w:rPr>
  </w:style>
  <w:style w:type="character" w:styleId="a9">
    <w:name w:val="Subtle Emphasis"/>
    <w:basedOn w:val="a0"/>
    <w:uiPriority w:val="19"/>
    <w:qFormat/>
    <w:rsid w:val="00693884"/>
    <w:rPr>
      <w:rFonts w:asciiTheme="minorHAnsi" w:hAnsiTheme="minorHAnsi"/>
      <w:i/>
      <w:color w:val="006666"/>
    </w:rPr>
  </w:style>
  <w:style w:type="character" w:styleId="aa">
    <w:name w:val="Intense Reference"/>
    <w:basedOn w:val="a0"/>
    <w:uiPriority w:val="32"/>
    <w:qFormat/>
    <w:rsid w:val="00693884"/>
    <w:rPr>
      <w:rFonts w:asciiTheme="minorHAnsi" w:hAnsiTheme="minorHAnsi" w:cs="Times New Roman"/>
      <w:b/>
      <w:i/>
      <w:caps/>
      <w:color w:val="4E4F89"/>
      <w:spacing w:val="5"/>
    </w:rPr>
  </w:style>
  <w:style w:type="character" w:styleId="ab">
    <w:name w:val="Subtle Reference"/>
    <w:basedOn w:val="a0"/>
    <w:uiPriority w:val="31"/>
    <w:qFormat/>
    <w:rsid w:val="00693884"/>
    <w:rPr>
      <w:rFonts w:cs="Times New Roman"/>
      <w:i/>
      <w:color w:val="4E4F89"/>
    </w:rPr>
  </w:style>
  <w:style w:type="character" w:styleId="ac">
    <w:name w:val="Emphasis"/>
    <w:uiPriority w:val="20"/>
    <w:qFormat/>
    <w:rsid w:val="00693884"/>
    <w:rPr>
      <w:rFonts w:asciiTheme="minorHAnsi" w:hAnsiTheme="minorHAnsi"/>
      <w:b/>
      <w:color w:val="438086" w:themeColor="accent2"/>
      <w:spacing w:val="10"/>
    </w:rPr>
  </w:style>
  <w:style w:type="character" w:styleId="ad">
    <w:name w:val="Book Title"/>
    <w:basedOn w:val="a0"/>
    <w:uiPriority w:val="33"/>
    <w:qFormat/>
    <w:rsid w:val="00693884"/>
    <w:rPr>
      <w:rFonts w:ascii="Cambria" w:hAnsi="Cambria" w:cs="Times New Roman"/>
      <w:i/>
      <w:color w:val="000000"/>
      <w:sz w:val="20"/>
      <w:szCs w:val="20"/>
    </w:rPr>
  </w:style>
  <w:style w:type="paragraph" w:styleId="ae">
    <w:name w:val="header"/>
    <w:basedOn w:val="a"/>
    <w:link w:val="Char1"/>
    <w:uiPriority w:val="99"/>
    <w:unhideWhenUsed/>
    <w:rsid w:val="00693884"/>
    <w:pPr>
      <w:tabs>
        <w:tab w:val="center" w:pos="4320"/>
        <w:tab w:val="right" w:pos="8640"/>
      </w:tabs>
    </w:pPr>
  </w:style>
  <w:style w:type="character" w:customStyle="1" w:styleId="Char1">
    <w:name w:val="머리글 Char"/>
    <w:basedOn w:val="a0"/>
    <w:link w:val="ae"/>
    <w:uiPriority w:val="99"/>
    <w:rsid w:val="00693884"/>
    <w:rPr>
      <w:sz w:val="20"/>
      <w:szCs w:val="20"/>
      <w:lang w:eastAsia="ja-JP"/>
    </w:rPr>
  </w:style>
  <w:style w:type="paragraph" w:styleId="af">
    <w:name w:val="footer"/>
    <w:basedOn w:val="a"/>
    <w:link w:val="Char2"/>
    <w:uiPriority w:val="99"/>
    <w:semiHidden/>
    <w:unhideWhenUsed/>
    <w:rsid w:val="00693884"/>
    <w:pPr>
      <w:tabs>
        <w:tab w:val="center" w:pos="4320"/>
        <w:tab w:val="right" w:pos="8640"/>
      </w:tabs>
    </w:pPr>
  </w:style>
  <w:style w:type="character" w:customStyle="1" w:styleId="Char2">
    <w:name w:val="바닥글 Char"/>
    <w:basedOn w:val="a0"/>
    <w:link w:val="af"/>
    <w:uiPriority w:val="99"/>
    <w:semiHidden/>
    <w:rsid w:val="00693884"/>
    <w:rPr>
      <w:sz w:val="20"/>
      <w:szCs w:val="20"/>
      <w:lang w:eastAsia="ja-JP"/>
    </w:rPr>
  </w:style>
  <w:style w:type="paragraph" w:styleId="af0">
    <w:name w:val="Normal Indent"/>
    <w:basedOn w:val="a"/>
    <w:uiPriority w:val="99"/>
    <w:unhideWhenUsed/>
    <w:rsid w:val="00693884"/>
    <w:pPr>
      <w:ind w:left="720"/>
      <w:contextualSpacing/>
    </w:pPr>
  </w:style>
  <w:style w:type="paragraph" w:styleId="af1">
    <w:name w:val="Intense Quote"/>
    <w:basedOn w:val="a"/>
    <w:uiPriority w:val="30"/>
    <w:qFormat/>
    <w:rsid w:val="00693884"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UrbanBulletedList">
    <w:name w:val="Urban Bulleted List"/>
    <w:uiPriority w:val="99"/>
    <w:rsid w:val="00693884"/>
    <w:pPr>
      <w:numPr>
        <w:numId w:val="1"/>
      </w:numPr>
    </w:pPr>
  </w:style>
  <w:style w:type="numbering" w:customStyle="1" w:styleId="UrbanNumberedList">
    <w:name w:val="Urban Numbered List"/>
    <w:uiPriority w:val="99"/>
    <w:rsid w:val="00693884"/>
    <w:pPr>
      <w:numPr>
        <w:numId w:val="2"/>
      </w:numPr>
    </w:pPr>
  </w:style>
  <w:style w:type="paragraph" w:styleId="af2">
    <w:name w:val="List Paragraph"/>
    <w:basedOn w:val="a"/>
    <w:uiPriority w:val="36"/>
    <w:unhideWhenUsed/>
    <w:qFormat/>
    <w:rsid w:val="00693884"/>
    <w:pPr>
      <w:ind w:left="720"/>
      <w:contextualSpacing/>
    </w:pPr>
  </w:style>
  <w:style w:type="paragraph" w:styleId="af3">
    <w:name w:val="No Spacing"/>
    <w:basedOn w:val="a"/>
    <w:uiPriority w:val="1"/>
    <w:qFormat/>
    <w:rsid w:val="00693884"/>
    <w:pPr>
      <w:spacing w:after="0" w:line="240" w:lineRule="auto"/>
    </w:pPr>
    <w:rPr>
      <w:szCs w:val="32"/>
    </w:rPr>
  </w:style>
  <w:style w:type="character" w:styleId="af4">
    <w:name w:val="Placeholder Text"/>
    <w:basedOn w:val="a0"/>
    <w:uiPriority w:val="99"/>
    <w:unhideWhenUsed/>
    <w:rsid w:val="00693884"/>
    <w:rPr>
      <w:color w:val="808080"/>
    </w:rPr>
  </w:style>
  <w:style w:type="paragraph" w:styleId="af5">
    <w:name w:val="Balloon Text"/>
    <w:basedOn w:val="a"/>
    <w:link w:val="Char3"/>
    <w:uiPriority w:val="99"/>
    <w:semiHidden/>
    <w:unhideWhenUsed/>
    <w:rsid w:val="0069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f5"/>
    <w:uiPriority w:val="99"/>
    <w:semiHidden/>
    <w:rsid w:val="00693884"/>
    <w:rPr>
      <w:rFonts w:ascii="Tahoma" w:hAnsi="Tahoma" w:cs="Tahoma"/>
      <w:sz w:val="16"/>
      <w:szCs w:val="16"/>
      <w:lang w:eastAsia="ja-JP"/>
    </w:rPr>
  </w:style>
  <w:style w:type="paragraph" w:customStyle="1" w:styleId="HeaderEven">
    <w:name w:val="Header Even"/>
    <w:basedOn w:val="ae"/>
    <w:uiPriority w:val="39"/>
    <w:rsid w:val="00693884"/>
    <w:pPr>
      <w:pBdr>
        <w:bottom w:val="single" w:sz="4" w:space="1" w:color="auto"/>
      </w:pBdr>
    </w:pPr>
  </w:style>
  <w:style w:type="paragraph" w:customStyle="1" w:styleId="HeaderOdd">
    <w:name w:val="Header Odd"/>
    <w:basedOn w:val="ae"/>
    <w:uiPriority w:val="39"/>
    <w:rsid w:val="00693884"/>
    <w:pPr>
      <w:pBdr>
        <w:bottom w:val="single" w:sz="4" w:space="1" w:color="auto"/>
      </w:pBdr>
      <w:jc w:val="right"/>
    </w:pPr>
  </w:style>
  <w:style w:type="paragraph" w:customStyle="1" w:styleId="Bullet1">
    <w:name w:val="Bullet 1"/>
    <w:basedOn w:val="af2"/>
    <w:uiPriority w:val="38"/>
    <w:qFormat/>
    <w:rsid w:val="00693884"/>
    <w:pPr>
      <w:numPr>
        <w:numId w:val="3"/>
      </w:numPr>
      <w:spacing w:after="0"/>
    </w:pPr>
  </w:style>
  <w:style w:type="paragraph" w:customStyle="1" w:styleId="Bullet2">
    <w:name w:val="Bullet 2"/>
    <w:basedOn w:val="af2"/>
    <w:uiPriority w:val="38"/>
    <w:qFormat/>
    <w:rsid w:val="00693884"/>
    <w:pPr>
      <w:numPr>
        <w:ilvl w:val="1"/>
        <w:numId w:val="3"/>
      </w:numPr>
      <w:spacing w:after="0"/>
    </w:pPr>
  </w:style>
  <w:style w:type="paragraph" w:customStyle="1" w:styleId="Bullet3">
    <w:name w:val="Bullet 3"/>
    <w:basedOn w:val="af2"/>
    <w:uiPriority w:val="38"/>
    <w:qFormat/>
    <w:rsid w:val="00693884"/>
    <w:pPr>
      <w:numPr>
        <w:ilvl w:val="2"/>
        <w:numId w:val="3"/>
      </w:numPr>
      <w:spacing w:after="0"/>
    </w:pPr>
  </w:style>
  <w:style w:type="paragraph" w:customStyle="1" w:styleId="DefaultPlaceholderSubject10">
    <w:name w:val="DefaultPlaceholder_Subject10"/>
    <w:uiPriority w:val="39"/>
    <w:rsid w:val="00693884"/>
    <w:rPr>
      <w:i/>
      <w:color w:val="424456" w:themeColor="text2"/>
      <w:sz w:val="24"/>
      <w:szCs w:val="24"/>
    </w:rPr>
  </w:style>
  <w:style w:type="paragraph" w:customStyle="1" w:styleId="Category">
    <w:name w:val="Category"/>
    <w:basedOn w:val="a"/>
    <w:link w:val="CategoryChar"/>
    <w:uiPriority w:val="39"/>
    <w:qFormat/>
    <w:rsid w:val="00693884"/>
    <w:pPr>
      <w:framePr w:hSpace="187" w:wrap="around" w:hAnchor="margin" w:xAlign="center" w:y="721"/>
      <w:spacing w:after="0" w:line="240" w:lineRule="auto"/>
    </w:pPr>
    <w:rPr>
      <w:rFonts w:cstheme="minorBidi"/>
      <w:caps/>
      <w:sz w:val="22"/>
      <w:szCs w:val="22"/>
    </w:rPr>
  </w:style>
  <w:style w:type="paragraph" w:customStyle="1" w:styleId="Comments">
    <w:name w:val="Comments"/>
    <w:basedOn w:val="a"/>
    <w:link w:val="CommentsChar"/>
    <w:uiPriority w:val="39"/>
    <w:qFormat/>
    <w:rsid w:val="00693884"/>
    <w:pPr>
      <w:spacing w:after="120" w:line="240" w:lineRule="auto"/>
    </w:pPr>
    <w:rPr>
      <w:b/>
      <w:szCs w:val="22"/>
    </w:rPr>
  </w:style>
  <w:style w:type="character" w:customStyle="1" w:styleId="CategoryChar">
    <w:name w:val="Category Char"/>
    <w:basedOn w:val="a0"/>
    <w:link w:val="Category"/>
    <w:uiPriority w:val="39"/>
    <w:rsid w:val="00693884"/>
    <w:rPr>
      <w:rFonts w:cstheme="minorBidi"/>
      <w:caps/>
      <w:lang w:eastAsia="ja-JP"/>
    </w:rPr>
  </w:style>
  <w:style w:type="character" w:customStyle="1" w:styleId="CommentsChar">
    <w:name w:val="Comments Char"/>
    <w:basedOn w:val="a0"/>
    <w:link w:val="Comments"/>
    <w:uiPriority w:val="39"/>
    <w:rsid w:val="00693884"/>
    <w:rPr>
      <w:b/>
      <w:sz w:val="20"/>
      <w:lang w:eastAsia="ja-JP"/>
    </w:rPr>
  </w:style>
  <w:style w:type="paragraph" w:customStyle="1" w:styleId="CommentsText">
    <w:name w:val="Comments Text"/>
    <w:basedOn w:val="a"/>
    <w:uiPriority w:val="39"/>
    <w:qFormat/>
    <w:rsid w:val="00693884"/>
    <w:pPr>
      <w:spacing w:after="120" w:line="288" w:lineRule="auto"/>
    </w:pPr>
    <w:rPr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65D26"/>
    <w:pPr>
      <w:adjustRightInd w:val="0"/>
      <w:snapToGrid w:val="0"/>
      <w:spacing w:after="0"/>
    </w:pPr>
    <w:rPr>
      <w:rFonts w:cstheme="minorBidi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565D26"/>
    <w:pPr>
      <w:adjustRightInd w:val="0"/>
      <w:snapToGrid w:val="0"/>
      <w:spacing w:after="0"/>
      <w:ind w:left="238"/>
    </w:pPr>
    <w:rPr>
      <w:rFonts w:cstheme="minorBidi"/>
      <w:sz w:val="18"/>
      <w:szCs w:val="24"/>
    </w:rPr>
  </w:style>
  <w:style w:type="character" w:styleId="af6">
    <w:name w:val="Hyperlink"/>
    <w:basedOn w:val="a0"/>
    <w:uiPriority w:val="99"/>
    <w:unhideWhenUsed/>
    <w:rsid w:val="00693884"/>
    <w:rPr>
      <w:color w:val="67AFBD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565D26"/>
    <w:pPr>
      <w:adjustRightInd w:val="0"/>
      <w:snapToGrid w:val="0"/>
      <w:spacing w:after="0"/>
      <w:ind w:left="403"/>
    </w:pPr>
    <w:rPr>
      <w:sz w:val="16"/>
    </w:rPr>
  </w:style>
  <w:style w:type="paragraph" w:styleId="af7">
    <w:name w:val="caption"/>
    <w:basedOn w:val="a"/>
    <w:next w:val="a"/>
    <w:uiPriority w:val="99"/>
    <w:unhideWhenUsed/>
    <w:rsid w:val="005B340B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433669"/>
    <w:pPr>
      <w:keepNext/>
      <w:keepLines/>
      <w:pBdr>
        <w:bottom w:val="none" w:sz="0" w:space="0" w:color="auto"/>
      </w:pBdr>
      <w:spacing w:before="480" w:after="0"/>
      <w:outlineLvl w:val="9"/>
    </w:pPr>
    <w:rPr>
      <w:rFonts w:eastAsiaTheme="majorEastAsia" w:cstheme="majorBidi"/>
      <w:b/>
      <w:bCs/>
      <w:color w:val="3E3E67" w:themeColor="accent1" w:themeShade="BF"/>
      <w:sz w:val="28"/>
      <w:szCs w:val="28"/>
      <w:lang w:eastAsia="ko-KR"/>
    </w:rPr>
  </w:style>
  <w:style w:type="paragraph" w:styleId="af8">
    <w:name w:val="Revision"/>
    <w:hidden/>
    <w:semiHidden/>
    <w:rsid w:val="00DB071B"/>
    <w:pPr>
      <w:spacing w:after="0" w:line="240" w:lineRule="auto"/>
    </w:pPr>
    <w:rPr>
      <w:sz w:val="20"/>
      <w:szCs w:val="20"/>
      <w:lang w:eastAsia="ja-JP"/>
    </w:rPr>
  </w:style>
  <w:style w:type="paragraph" w:styleId="af9">
    <w:name w:val="footnote text"/>
    <w:basedOn w:val="a"/>
    <w:link w:val="Char4"/>
    <w:uiPriority w:val="99"/>
    <w:semiHidden/>
    <w:unhideWhenUsed/>
    <w:rsid w:val="00867371"/>
    <w:pPr>
      <w:snapToGrid w:val="0"/>
    </w:pPr>
  </w:style>
  <w:style w:type="character" w:customStyle="1" w:styleId="Char4">
    <w:name w:val="각주 텍스트 Char"/>
    <w:basedOn w:val="a0"/>
    <w:link w:val="af9"/>
    <w:uiPriority w:val="99"/>
    <w:semiHidden/>
    <w:rsid w:val="00867371"/>
    <w:rPr>
      <w:sz w:val="20"/>
      <w:szCs w:val="20"/>
      <w:lang w:eastAsia="ja-JP"/>
    </w:rPr>
  </w:style>
  <w:style w:type="character" w:styleId="afa">
    <w:name w:val="footnote reference"/>
    <w:basedOn w:val="a0"/>
    <w:uiPriority w:val="99"/>
    <w:semiHidden/>
    <w:unhideWhenUsed/>
    <w:rsid w:val="00867371"/>
    <w:rPr>
      <w:vertAlign w:val="superscript"/>
    </w:rPr>
  </w:style>
  <w:style w:type="paragraph" w:styleId="afb">
    <w:name w:val="endnote text"/>
    <w:basedOn w:val="a"/>
    <w:link w:val="Char5"/>
    <w:uiPriority w:val="99"/>
    <w:semiHidden/>
    <w:unhideWhenUsed/>
    <w:rsid w:val="00045479"/>
    <w:pPr>
      <w:snapToGrid w:val="0"/>
    </w:pPr>
  </w:style>
  <w:style w:type="character" w:customStyle="1" w:styleId="Char5">
    <w:name w:val="미주 텍스트 Char"/>
    <w:basedOn w:val="a0"/>
    <w:link w:val="afb"/>
    <w:uiPriority w:val="99"/>
    <w:semiHidden/>
    <w:rsid w:val="00045479"/>
    <w:rPr>
      <w:sz w:val="20"/>
      <w:szCs w:val="20"/>
      <w:lang w:eastAsia="ja-JP"/>
    </w:rPr>
  </w:style>
  <w:style w:type="character" w:styleId="afc">
    <w:name w:val="endnote reference"/>
    <w:basedOn w:val="a0"/>
    <w:uiPriority w:val="99"/>
    <w:semiHidden/>
    <w:unhideWhenUsed/>
    <w:rsid w:val="00045479"/>
    <w:rPr>
      <w:vertAlign w:val="superscript"/>
    </w:rPr>
  </w:style>
  <w:style w:type="character" w:customStyle="1" w:styleId="worddic1">
    <w:name w:val="word_dic1"/>
    <w:basedOn w:val="a0"/>
    <w:rsid w:val="00534FBC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apple-converted-space">
    <w:name w:val="apple-converted-space"/>
    <w:basedOn w:val="a0"/>
    <w:rsid w:val="00B26E4D"/>
  </w:style>
  <w:style w:type="character" w:customStyle="1" w:styleId="ipa">
    <w:name w:val="ipa"/>
    <w:basedOn w:val="a0"/>
    <w:rsid w:val="00B26E4D"/>
  </w:style>
  <w:style w:type="paragraph" w:styleId="afd">
    <w:name w:val="Normal (Web)"/>
    <w:basedOn w:val="a"/>
    <w:uiPriority w:val="99"/>
    <w:semiHidden/>
    <w:unhideWhenUsed/>
    <w:rsid w:val="00A51805"/>
    <w:pPr>
      <w:spacing w:after="150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e">
    <w:name w:val="바탕글"/>
    <w:basedOn w:val="a"/>
    <w:rsid w:val="00555260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lang w:eastAsia="ko-KR"/>
    </w:rPr>
  </w:style>
  <w:style w:type="character" w:styleId="HTML">
    <w:name w:val="HTML Typewriter"/>
    <w:basedOn w:val="a0"/>
    <w:uiPriority w:val="99"/>
    <w:semiHidden/>
    <w:unhideWhenUsed/>
    <w:rsid w:val="00F344DD"/>
    <w:rPr>
      <w:rFonts w:ascii="굴림체" w:eastAsia="굴림체" w:hAnsi="굴림체" w:cs="굴림체"/>
      <w:sz w:val="24"/>
      <w:szCs w:val="24"/>
    </w:rPr>
  </w:style>
  <w:style w:type="paragraph" w:styleId="aff">
    <w:name w:val="Note Heading"/>
    <w:basedOn w:val="a"/>
    <w:next w:val="a"/>
    <w:link w:val="Char6"/>
    <w:uiPriority w:val="99"/>
    <w:unhideWhenUsed/>
    <w:rsid w:val="009E38F2"/>
    <w:pPr>
      <w:jc w:val="center"/>
    </w:pPr>
    <w:rPr>
      <w:lang w:eastAsia="ko-KR"/>
    </w:rPr>
  </w:style>
  <w:style w:type="character" w:customStyle="1" w:styleId="Char6">
    <w:name w:val="각주/미주 머리글 Char"/>
    <w:basedOn w:val="a0"/>
    <w:link w:val="aff"/>
    <w:uiPriority w:val="99"/>
    <w:rsid w:val="009E38F2"/>
    <w:rPr>
      <w:sz w:val="20"/>
      <w:szCs w:val="20"/>
      <w:lang w:eastAsia="ko-KR"/>
    </w:rPr>
  </w:style>
  <w:style w:type="paragraph" w:styleId="aff0">
    <w:name w:val="Closing"/>
    <w:basedOn w:val="a"/>
    <w:link w:val="Char7"/>
    <w:uiPriority w:val="99"/>
    <w:semiHidden/>
    <w:unhideWhenUsed/>
    <w:rsid w:val="009E38F2"/>
    <w:pPr>
      <w:ind w:leftChars="2100" w:left="100"/>
    </w:pPr>
    <w:rPr>
      <w:lang w:eastAsia="ko-KR"/>
    </w:rPr>
  </w:style>
  <w:style w:type="character" w:customStyle="1" w:styleId="Char7">
    <w:name w:val="맺음말 Char"/>
    <w:basedOn w:val="a0"/>
    <w:link w:val="aff0"/>
    <w:uiPriority w:val="99"/>
    <w:semiHidden/>
    <w:rsid w:val="009E38F2"/>
    <w:rPr>
      <w:sz w:val="20"/>
      <w:szCs w:val="20"/>
      <w:lang w:eastAsia="ko-KR"/>
    </w:rPr>
  </w:style>
  <w:style w:type="paragraph" w:customStyle="1" w:styleId="post-body1">
    <w:name w:val="post-body1"/>
    <w:basedOn w:val="a"/>
    <w:rsid w:val="00C1007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hstyle0">
    <w:name w:val="hstyle0"/>
    <w:basedOn w:val="a"/>
    <w:rsid w:val="003D169D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txt">
    <w:name w:val="txt"/>
    <w:basedOn w:val="a"/>
    <w:rsid w:val="00141115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1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36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7860">
                  <w:marLeft w:val="0"/>
                  <w:marRight w:val="-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9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43626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34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755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668">
                  <w:marLeft w:val="0"/>
                  <w:marRight w:val="-30"/>
                  <w:marTop w:val="0"/>
                  <w:marBottom w:val="0"/>
                  <w:divBdr>
                    <w:top w:val="single" w:sz="6" w:space="0" w:color="DFDFDF"/>
                    <w:left w:val="single" w:sz="6" w:space="0" w:color="DFDFDF"/>
                    <w:bottom w:val="single" w:sz="6" w:space="0" w:color="DFDFDF"/>
                    <w:right w:val="single" w:sz="6" w:space="0" w:color="DFDFDF"/>
                  </w:divBdr>
                  <w:divsChild>
                    <w:div w:id="653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8181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31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3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9113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54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9481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38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025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55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946431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35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4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0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11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606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2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924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81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591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9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884373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663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6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75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6780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5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6199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1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0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79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1677730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730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6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49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3506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3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87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3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1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03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1558392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767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9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346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03580">
                  <w:marLeft w:val="0"/>
                  <w:marRight w:val="-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556797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5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3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98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427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0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3362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84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98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137088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1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1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github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yperlink" Target="https://github.com/&#49324;&#50857;&#51088;&#51060;&#47492;/Open-Sourc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&#49324;&#50857;&#51088;&#51060;&#47492;/&#51200;&#51109;&#49548;&#51060;&#47492;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44053;&#54872;&#49688;\AppData\Roaming\Microsoft\Templates\Urban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0" ma:contentTypeDescription="Create a new document." ma:contentTypeScope="" ma:versionID="b6358c8e9ccf10d22debe3a56dce56ac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532E5-2547-41BC-8EAA-2957FD248C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5297A3-F999-42B8-B2C1-CB5E6CFA54CD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EE1A5311-9216-4328-A3B2-FD1077F1DB3E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78BDA7C8-110F-4751-BCF7-002ED54B27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C12D55A-2A5C-497E-8B00-ECB4BE8AB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UrbanReport(2).dotx</Template>
  <TotalTime>3978</TotalTime>
  <Pages>13</Pages>
  <Words>504</Words>
  <Characters>2875</Characters>
  <Application>Microsoft Office Word</Application>
  <DocSecurity>0</DocSecurity>
  <Lines>23</Lines>
  <Paragraphs>6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>C 프로그램의 기본 이해</vt:lpstr>
      <vt:lpstr/>
      <vt:lpstr>Heading 1</vt:lpstr>
      <vt:lpstr>    Heading 2</vt:lpstr>
      <vt:lpstr>        /Heading 3</vt:lpstr>
    </vt:vector>
  </TitlesOfParts>
  <Company>Microsoft</Company>
  <LinksUpToDate>false</LinksUpToDate>
  <CharactersWithSpaces>3373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프로그램의 기본 이해</dc:title>
  <dc:creator>강환수</dc:creator>
  <cp:lastModifiedBy>Hwan Soo Kang</cp:lastModifiedBy>
  <cp:revision>85</cp:revision>
  <cp:lastPrinted>2016-09-18T06:08:00Z</cp:lastPrinted>
  <dcterms:created xsi:type="dcterms:W3CDTF">2015-06-07T03:29:00Z</dcterms:created>
  <dcterms:modified xsi:type="dcterms:W3CDTF">2016-09-18T06:10:00Z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TC101927579990</vt:lpwstr>
  </property>
</Properties>
</file>